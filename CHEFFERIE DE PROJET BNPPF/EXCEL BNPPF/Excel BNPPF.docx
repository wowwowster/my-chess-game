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05B94" w14:textId="77777777" w:rsidR="00442810" w:rsidRDefault="00442810" w:rsidP="0072071A">
      <w:r>
        <w:t>□</w:t>
      </w:r>
      <w:r>
        <w:tab/>
      </w:r>
      <w:r w:rsidRPr="00442810">
        <w:rPr>
          <w:u w:val="single"/>
        </w:rPr>
        <w:t>moyenne supérieure</w:t>
      </w:r>
    </w:p>
    <w:p w14:paraId="3997664A" w14:textId="0440384E" w:rsidR="00442810" w:rsidRDefault="00442810" w:rsidP="0072071A">
      <w:r>
        <w:t>=ARRONDI.SUP(MOYENNE(C1:C4);0)</w:t>
      </w:r>
    </w:p>
    <w:p w14:paraId="14DC3C98" w14:textId="77777777" w:rsidR="00442810" w:rsidRDefault="00442810" w:rsidP="0072071A"/>
    <w:p w14:paraId="525F1C57" w14:textId="003BE566" w:rsidR="0072071A" w:rsidRDefault="0072071A" w:rsidP="0072071A">
      <w:r>
        <w:t>□</w:t>
      </w:r>
      <w:r>
        <w:tab/>
      </w:r>
      <w:r w:rsidRPr="00A164CE">
        <w:rPr>
          <w:u w:val="single"/>
        </w:rPr>
        <w:t>termes de recherche</w:t>
      </w:r>
    </w:p>
    <w:p w14:paraId="25CF22C7" w14:textId="77777777" w:rsidR="0072071A" w:rsidRDefault="0072071A" w:rsidP="0072071A">
      <w:r w:rsidRPr="00BC4938">
        <w:t>formation excel avec fichier de projet</w:t>
      </w:r>
    </w:p>
    <w:p w14:paraId="1675F8B9" w14:textId="77777777" w:rsidR="0072071A" w:rsidRDefault="0072071A" w:rsidP="0072071A"/>
    <w:p w14:paraId="46D38F2C" w14:textId="77777777" w:rsidR="0072071A" w:rsidRDefault="0072071A" w:rsidP="0072071A">
      <w:r>
        <w:t>□</w:t>
      </w:r>
      <w:r>
        <w:tab/>
      </w:r>
      <w:r w:rsidRPr="006E01AF">
        <w:rPr>
          <w:u w:val="single"/>
        </w:rPr>
        <w:t>zone</w:t>
      </w:r>
      <w:r>
        <w:rPr>
          <w:u w:val="single"/>
        </w:rPr>
        <w:t>s</w:t>
      </w:r>
      <w:r w:rsidRPr="006E01AF">
        <w:rPr>
          <w:u w:val="single"/>
        </w:rPr>
        <w:t xml:space="preserve"> d'impression</w:t>
      </w:r>
    </w:p>
    <w:p w14:paraId="3D286D24" w14:textId="77777777" w:rsidR="0072071A" w:rsidRDefault="00000000" w:rsidP="0072071A">
      <w:hyperlink r:id="rId11" w:history="1">
        <w:r w:rsidR="0072071A" w:rsidRPr="009B77EA">
          <w:rPr>
            <w:rStyle w:val="Lienhypertexte"/>
          </w:rPr>
          <w:t>https://www.youtube.com/watch?v=C6j5q-Ku7jc</w:t>
        </w:r>
      </w:hyperlink>
      <w:r w:rsidR="0072071A">
        <w:rPr>
          <w:rStyle w:val="Lienhypertexte"/>
        </w:rPr>
        <w:t xml:space="preserve"> (bien pour les impressions)</w:t>
      </w:r>
    </w:p>
    <w:p w14:paraId="64A8CC81" w14:textId="77777777" w:rsidR="005854B3" w:rsidRDefault="005854B3" w:rsidP="0072071A"/>
    <w:p w14:paraId="02BBD23B" w14:textId="1557CEE4" w:rsidR="0072071A" w:rsidRDefault="0072071A" w:rsidP="0072071A">
      <w:r>
        <w:t>□</w:t>
      </w:r>
      <w:r>
        <w:tab/>
      </w:r>
      <w:r w:rsidRPr="00A164CE">
        <w:rPr>
          <w:u w:val="single"/>
        </w:rPr>
        <w:t>oter les protections d’un fichier excel</w:t>
      </w:r>
    </w:p>
    <w:p w14:paraId="7A7CE5EA" w14:textId="3B570A2C" w:rsidR="0072071A" w:rsidRDefault="0072071A" w:rsidP="0072071A">
      <w:r>
        <w:t xml:space="preserve">pour info : </w:t>
      </w:r>
      <w:hyperlink r:id="rId12" w:history="1">
        <w:r w:rsidR="005854B3" w:rsidRPr="00BE7E91">
          <w:rPr>
            <w:rStyle w:val="Lienhypertexte"/>
          </w:rPr>
          <w:t>http://www.capi-ears.com/tutoriel-informatique/oter-les-protections-dun-fichier-excel/</w:t>
        </w:r>
      </w:hyperlink>
    </w:p>
    <w:p w14:paraId="248D42F7" w14:textId="77777777" w:rsidR="0072071A" w:rsidRDefault="0072071A" w:rsidP="0072071A"/>
    <w:p w14:paraId="5A4EB8FF" w14:textId="77777777" w:rsidR="0072071A" w:rsidRDefault="0072071A" w:rsidP="0072071A">
      <w:r w:rsidRPr="000E1EBE">
        <w:t>voir autorisations fichier excel</w:t>
      </w:r>
    </w:p>
    <w:p w14:paraId="6297D51D" w14:textId="77777777" w:rsidR="0072071A" w:rsidRDefault="0072071A" w:rsidP="0072071A"/>
    <w:p w14:paraId="75D7AEB8" w14:textId="77777777" w:rsidR="0072071A" w:rsidRDefault="0072071A" w:rsidP="0072071A">
      <w:r>
        <w:t xml:space="preserve">□  </w:t>
      </w:r>
      <w:r w:rsidRPr="00F71B93">
        <w:rPr>
          <w:u w:val="single"/>
        </w:rPr>
        <w:t>mise en forme des cellules</w:t>
      </w:r>
    </w:p>
    <w:p w14:paraId="6E56CC57" w14:textId="77777777" w:rsidR="0072071A" w:rsidRDefault="0072071A" w:rsidP="0072071A">
      <w:r>
        <w:t>sélectionner la ligne entière , cliquer sur la croix après alignement</w:t>
      </w:r>
    </w:p>
    <w:p w14:paraId="12EA1D6B" w14:textId="77777777" w:rsidR="0072071A" w:rsidRDefault="0072071A" w:rsidP="0072071A">
      <w:r>
        <w:t>paramétrer horizontal centré, vertical centré et cocher « Renvoyer à la ligne automatiquement »</w:t>
      </w:r>
    </w:p>
    <w:p w14:paraId="3A77566E" w14:textId="77777777" w:rsidR="0072071A" w:rsidRDefault="0072071A" w:rsidP="0072071A">
      <w:r>
        <w:t>Résultat comme suit :</w:t>
      </w:r>
    </w:p>
    <w:p w14:paraId="0F3B9B85" w14:textId="77777777" w:rsidR="0072071A" w:rsidRDefault="0072071A" w:rsidP="0072071A"/>
    <w:p w14:paraId="7CCA03D2" w14:textId="77777777" w:rsidR="0072071A" w:rsidRDefault="0072071A" w:rsidP="0072071A">
      <w:r>
        <w:rPr>
          <w:noProof/>
        </w:rPr>
        <w:drawing>
          <wp:inline distT="0" distB="0" distL="0" distR="0" wp14:anchorId="208A6F27" wp14:editId="79D6E54F">
            <wp:extent cx="3409950" cy="22955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2295525"/>
                    </a:xfrm>
                    <a:prstGeom prst="rect">
                      <a:avLst/>
                    </a:prstGeom>
                  </pic:spPr>
                </pic:pic>
              </a:graphicData>
            </a:graphic>
          </wp:inline>
        </w:drawing>
      </w:r>
    </w:p>
    <w:p w14:paraId="6D018C91" w14:textId="77777777" w:rsidR="0072071A" w:rsidRDefault="0072071A" w:rsidP="0072071A"/>
    <w:p w14:paraId="6F7A8B7D" w14:textId="77777777" w:rsidR="0072071A" w:rsidRDefault="0072071A" w:rsidP="0072071A">
      <w:r>
        <w:t xml:space="preserve">□  </w:t>
      </w:r>
      <w:r w:rsidRPr="00CA651A">
        <w:rPr>
          <w:u w:val="single"/>
        </w:rPr>
        <w:t>sélectionner tout le tableau autour de la cellule active : control + étoile</w:t>
      </w:r>
    </w:p>
    <w:p w14:paraId="4B461B24" w14:textId="77777777" w:rsidR="0072071A" w:rsidRDefault="0072071A" w:rsidP="0072071A">
      <w:r>
        <w:t xml:space="preserve">Sélectionner une cellule et faire </w:t>
      </w:r>
      <w:r w:rsidRPr="005368DF">
        <w:t>control + étoile</w:t>
      </w:r>
    </w:p>
    <w:p w14:paraId="5B8C2119" w14:textId="77777777" w:rsidR="0072071A" w:rsidRDefault="0072071A" w:rsidP="0072071A"/>
    <w:p w14:paraId="29DEA0F0" w14:textId="77777777" w:rsidR="0072071A" w:rsidRDefault="0072071A" w:rsidP="0072071A">
      <w:r>
        <w:t xml:space="preserve">□  </w:t>
      </w:r>
      <w:r w:rsidRPr="002A0126">
        <w:rPr>
          <w:u w:val="single"/>
        </w:rPr>
        <w:t>Retrouver les données uniques et les doublons</w:t>
      </w:r>
      <w:r>
        <w:tab/>
      </w:r>
    </w:p>
    <w:p w14:paraId="5CD0DD65" w14:textId="77777777" w:rsidR="0072071A" w:rsidRDefault="00000000" w:rsidP="0072071A">
      <w:hyperlink r:id="rId14" w:history="1">
        <w:r w:rsidR="0072071A">
          <w:rPr>
            <w:rStyle w:val="Lienhypertexte"/>
          </w:rPr>
          <w:t>https://silkyroad.developpez.com/excel/doublons/</w:t>
        </w:r>
      </w:hyperlink>
    </w:p>
    <w:p w14:paraId="53CA4D19" w14:textId="77777777" w:rsidR="0072071A" w:rsidRDefault="0072071A" w:rsidP="0072071A"/>
    <w:p w14:paraId="12FC9705" w14:textId="3C41030C" w:rsidR="0072071A" w:rsidRDefault="0072071A" w:rsidP="007456F1">
      <w:pPr>
        <w:pStyle w:val="Titre3"/>
      </w:pPr>
      <w:r w:rsidRPr="00117AAA">
        <w:t>Fonction Excel : SI</w:t>
      </w:r>
    </w:p>
    <w:p w14:paraId="7F3A539C" w14:textId="77777777" w:rsidR="0072071A" w:rsidRDefault="00000000" w:rsidP="0072071A">
      <w:hyperlink r:id="rId15" w:history="1">
        <w:r w:rsidR="0072071A">
          <w:rPr>
            <w:rStyle w:val="Lienhypertexte"/>
          </w:rPr>
          <w:t>https://www.excel-pratique.com/fr/fonctions/si.php</w:t>
        </w:r>
      </w:hyperlink>
    </w:p>
    <w:p w14:paraId="7BA67BBC" w14:textId="77777777" w:rsidR="0072071A" w:rsidRDefault="0072071A" w:rsidP="0072071A">
      <w:r>
        <w:t>fichier : si.xlsx</w:t>
      </w:r>
    </w:p>
    <w:p w14:paraId="3CE5C313" w14:textId="0E67FA04" w:rsidR="0072071A" w:rsidRDefault="004D3555" w:rsidP="0072071A">
      <w:r w:rsidRPr="004D3555">
        <w:t>=SI(condition; valeur_si_vrai; valeur_si_faux)</w:t>
      </w:r>
    </w:p>
    <w:p w14:paraId="04BE3CE4" w14:textId="77777777" w:rsidR="004D3555" w:rsidRDefault="004D3555" w:rsidP="0072071A"/>
    <w:p w14:paraId="55797968" w14:textId="660710DC" w:rsidR="0072071A" w:rsidRDefault="0072071A" w:rsidP="0072071A">
      <w:r>
        <w:t>□</w:t>
      </w:r>
      <w:r>
        <w:tab/>
      </w:r>
      <w:r w:rsidRPr="00A164CE">
        <w:rPr>
          <w:u w:val="single"/>
        </w:rPr>
        <w:t>Regrouper les données Excel pour les synthétiser</w:t>
      </w:r>
      <w:r w:rsidR="00F3351E">
        <w:rPr>
          <w:u w:val="single"/>
        </w:rPr>
        <w:t xml:space="preserve"> </w:t>
      </w:r>
    </w:p>
    <w:p w14:paraId="30336BE4" w14:textId="4AFA498E" w:rsidR="0072071A" w:rsidRDefault="00000000" w:rsidP="0072071A">
      <w:pPr>
        <w:rPr>
          <w:rStyle w:val="Lienhypertexte"/>
        </w:rPr>
      </w:pPr>
      <w:hyperlink r:id="rId16" w:history="1">
        <w:r w:rsidR="0072071A" w:rsidRPr="009B77EA">
          <w:rPr>
            <w:rStyle w:val="Lienhypertexte"/>
          </w:rPr>
          <w:t>https://www.youtube.com/watch?v=GHVzKlqKqus</w:t>
        </w:r>
      </w:hyperlink>
    </w:p>
    <w:p w14:paraId="7EE4B602" w14:textId="68878DA5" w:rsidR="00BD491A" w:rsidRDefault="00BD491A" w:rsidP="0072071A">
      <w:r w:rsidRPr="00BD491A">
        <w:t>Dans la section Plan du ruban Données, cliquer sur le bouton Grouper</w:t>
      </w:r>
    </w:p>
    <w:p w14:paraId="3FBECCE4" w14:textId="77777777" w:rsidR="0072071A" w:rsidRDefault="0072071A" w:rsidP="0072071A">
      <w:r>
        <w:rPr>
          <w:noProof/>
        </w:rPr>
        <w:drawing>
          <wp:inline distT="0" distB="0" distL="0" distR="0" wp14:anchorId="4428061A" wp14:editId="4E7EFDC5">
            <wp:extent cx="5760720" cy="29552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55290"/>
                    </a:xfrm>
                    <a:prstGeom prst="rect">
                      <a:avLst/>
                    </a:prstGeom>
                  </pic:spPr>
                </pic:pic>
              </a:graphicData>
            </a:graphic>
          </wp:inline>
        </w:drawing>
      </w:r>
    </w:p>
    <w:p w14:paraId="15C7101C" w14:textId="77777777" w:rsidR="0072071A" w:rsidRDefault="0072071A" w:rsidP="0072071A">
      <w:r>
        <w:t>□</w:t>
      </w:r>
      <w:r>
        <w:tab/>
      </w:r>
      <w:r w:rsidRPr="00EC591F">
        <w:rPr>
          <w:u w:val="single"/>
        </w:rPr>
        <w:t>excel retour à la ligne dans une cellule</w:t>
      </w:r>
    </w:p>
    <w:p w14:paraId="10C1CE61" w14:textId="77777777" w:rsidR="0072071A" w:rsidRDefault="0072071A" w:rsidP="0072071A">
      <w:r>
        <w:t>Alt  + Entrée</w:t>
      </w:r>
    </w:p>
    <w:p w14:paraId="7617084C" w14:textId="77777777" w:rsidR="0072071A" w:rsidRDefault="0072071A" w:rsidP="0072071A"/>
    <w:p w14:paraId="6CA63A20" w14:textId="77777777" w:rsidR="0072071A" w:rsidRDefault="0072071A" w:rsidP="0072071A">
      <w:r>
        <w:t>□</w:t>
      </w:r>
      <w:r>
        <w:tab/>
      </w:r>
      <w:r>
        <w:rPr>
          <w:u w:val="single"/>
        </w:rPr>
        <w:t>fond blanc Excel</w:t>
      </w:r>
    </w:p>
    <w:p w14:paraId="4010DAD5" w14:textId="77777777" w:rsidR="0072071A" w:rsidRDefault="0072071A" w:rsidP="0072071A">
      <w:r>
        <w:t>Option quadrillage</w:t>
      </w:r>
    </w:p>
    <w:p w14:paraId="61A7E4EF" w14:textId="4C9E24AA" w:rsidR="0072071A" w:rsidRDefault="0072071A" w:rsidP="0072071A">
      <w:r>
        <w:t>Sous outlook, copier comme une image</w:t>
      </w:r>
    </w:p>
    <w:p w14:paraId="69F16C9D" w14:textId="6DE0C196" w:rsidR="006711AC" w:rsidRDefault="006711AC" w:rsidP="0072071A"/>
    <w:p w14:paraId="626F8FAD" w14:textId="26973D1B" w:rsidR="006711AC" w:rsidRDefault="006711AC" w:rsidP="0072071A">
      <w:r>
        <w:t>□</w:t>
      </w:r>
      <w:r>
        <w:tab/>
      </w:r>
      <w:r w:rsidRPr="006711AC">
        <w:rPr>
          <w:u w:val="single"/>
        </w:rPr>
        <w:t>Figer une cellule</w:t>
      </w:r>
    </w:p>
    <w:p w14:paraId="130FEA16" w14:textId="640A1754" w:rsidR="006711AC" w:rsidRDefault="006711AC" w:rsidP="0072071A">
      <w:r>
        <w:t>J14 =&gt; $J$14</w:t>
      </w:r>
    </w:p>
    <w:p w14:paraId="3E4C43BB" w14:textId="7B63BEA9" w:rsidR="006711AC" w:rsidRDefault="006711AC" w:rsidP="0072071A">
      <w:r>
        <w:t>Sélectionner une cellule et appuyer sur touche F4</w:t>
      </w:r>
    </w:p>
    <w:p w14:paraId="01069093" w14:textId="77777777" w:rsidR="0072071A" w:rsidRDefault="0072071A" w:rsidP="0072071A"/>
    <w:p w14:paraId="73E51285" w14:textId="77777777" w:rsidR="0072071A" w:rsidRDefault="0072071A" w:rsidP="0072071A">
      <w:r>
        <w:rPr>
          <w:rFonts w:ascii="MS Mincho" w:eastAsia="MS Mincho" w:hAnsi="MS Mincho" w:hint="eastAsia"/>
        </w:rPr>
        <w:lastRenderedPageBreak/>
        <w:t>□</w:t>
      </w:r>
      <w:r>
        <w:t xml:space="preserve"> </w:t>
      </w:r>
      <w:r>
        <w:rPr>
          <w:u w:val="single"/>
        </w:rPr>
        <w:t xml:space="preserve"> faire référence à une cellule</w:t>
      </w:r>
    </w:p>
    <w:p w14:paraId="36045E39" w14:textId="77777777" w:rsidR="0072071A" w:rsidRDefault="00000000" w:rsidP="0072071A">
      <w:hyperlink r:id="rId18" w:history="1">
        <w:r w:rsidR="0072071A">
          <w:rPr>
            <w:rStyle w:val="Lienhypertexte"/>
          </w:rPr>
          <w:t>https://www.bonbache.fr/analyse-de-la-rentabilite-des-ventes-avec-excel-187.html</w:t>
        </w:r>
      </w:hyperlink>
    </w:p>
    <w:p w14:paraId="609F70EB" w14:textId="77777777" w:rsidR="0072071A" w:rsidRDefault="0072071A" w:rsidP="0072071A">
      <w:r>
        <w:t>Sélectionner toutes les cellules des montants à calculer, soit la plage B15:E15,</w:t>
      </w:r>
    </w:p>
    <w:p w14:paraId="5FBBDAC2" w14:textId="77777777" w:rsidR="0072071A" w:rsidRDefault="0072071A" w:rsidP="0072071A">
      <w:r>
        <w:t>Taper le symbole = pour débuter le calcul,</w:t>
      </w:r>
    </w:p>
    <w:p w14:paraId="44C43A30" w14:textId="77777777" w:rsidR="0072071A" w:rsidRDefault="0072071A" w:rsidP="0072071A">
      <w:r>
        <w:t>Sélectionner la cellule du total des places disponibles, soit B13,</w:t>
      </w:r>
    </w:p>
    <w:p w14:paraId="36F92AFD" w14:textId="77777777" w:rsidR="0072071A" w:rsidRDefault="0072071A" w:rsidP="0072071A">
      <w:r>
        <w:t>Taper le symbole * du pavé numérique pour la multiplication,</w:t>
      </w:r>
    </w:p>
    <w:p w14:paraId="0FF306CD" w14:textId="77777777" w:rsidR="0072071A" w:rsidRDefault="0072071A" w:rsidP="0072071A">
      <w:r>
        <w:t>Sélectionner la cellule du tarif plein, soit J14,</w:t>
      </w:r>
    </w:p>
    <w:p w14:paraId="7958A69C" w14:textId="77777777" w:rsidR="0072071A" w:rsidRDefault="0072071A" w:rsidP="0072071A">
      <w:r>
        <w:t>Puis, enfoncer la touche F4 du clavier pour la figer,</w:t>
      </w:r>
    </w:p>
    <w:p w14:paraId="58FC9B18" w14:textId="77777777" w:rsidR="0072071A" w:rsidRDefault="0072071A" w:rsidP="0072071A">
      <w:r>
        <w:t>Enfin, réaliser le raccourci CTRL + Entrée pour valider le calcul et le reproduire sur la plage,</w:t>
      </w:r>
    </w:p>
    <w:p w14:paraId="6DD6BB43" w14:textId="77777777" w:rsidR="0072071A" w:rsidRDefault="0072071A" w:rsidP="0072071A"/>
    <w:p w14:paraId="61DAE77C" w14:textId="77777777" w:rsidR="0072071A" w:rsidRDefault="0072071A" w:rsidP="0072071A">
      <w:r>
        <w:rPr>
          <w:rFonts w:ascii="MS Mincho" w:eastAsia="MS Mincho" w:hAnsi="MS Mincho" w:hint="eastAsia"/>
        </w:rPr>
        <w:t>□</w:t>
      </w:r>
      <w:r>
        <w:t xml:space="preserve"> </w:t>
      </w:r>
      <w:r>
        <w:rPr>
          <w:u w:val="single"/>
        </w:rPr>
        <w:t xml:space="preserve"> maximum d’une colonne</w:t>
      </w:r>
    </w:p>
    <w:p w14:paraId="25EF5A7D" w14:textId="77777777" w:rsidR="0072071A" w:rsidRDefault="0072071A" w:rsidP="0072071A">
      <w:r w:rsidRPr="007F2AEE">
        <w:t>=MAX(C2:C1006)</w:t>
      </w:r>
    </w:p>
    <w:p w14:paraId="7D1F2CBA" w14:textId="77777777" w:rsidR="00AF6FCF" w:rsidRDefault="00AF6FCF" w:rsidP="0072071A"/>
    <w:p w14:paraId="1C052FDB" w14:textId="75BAEA43" w:rsidR="00AF6FCF" w:rsidRDefault="00AF6FCF" w:rsidP="0072071A">
      <w:r>
        <w:t>□</w:t>
      </w:r>
      <w:r>
        <w:tab/>
      </w:r>
      <w:r w:rsidRPr="00AF6FCF">
        <w:rPr>
          <w:u w:val="single"/>
        </w:rPr>
        <w:t>problème affichage littéral de la formule</w:t>
      </w:r>
    </w:p>
    <w:p w14:paraId="5F1EC93E" w14:textId="2B9FDF85" w:rsidR="00AF6FCF" w:rsidRDefault="00AF6FCF" w:rsidP="0072071A">
      <w:r w:rsidRPr="00AF6FCF">
        <w:t>=TEXTE(MIN(J12:J51);"jj/mm/aaaa")&amp;"    à    "&amp;TEXTE(MAX(K12:K100);"jj/mm/aaaa")</w:t>
      </w:r>
    </w:p>
    <w:p w14:paraId="77CCC923" w14:textId="3ED08B71" w:rsidR="00AF6FCF" w:rsidRDefault="00AF6FCF" w:rsidP="0072071A">
      <w:r>
        <w:t>Solution : faire attention à ce que la formule ne soit contenue que sur une seule ligne.</w:t>
      </w:r>
    </w:p>
    <w:p w14:paraId="5D4F1009" w14:textId="359B2323" w:rsidR="00AF6FCF" w:rsidRDefault="00AF6FCF" w:rsidP="0072071A">
      <w:r>
        <w:t>Il faut même diminuer l’espace au  cas où</w:t>
      </w:r>
      <w:r w:rsidR="00F920D8">
        <w:t>.</w:t>
      </w:r>
    </w:p>
    <w:p w14:paraId="6A6F2A1A" w14:textId="77777777" w:rsidR="0072071A" w:rsidRDefault="0072071A" w:rsidP="0072071A"/>
    <w:p w14:paraId="45AF063B" w14:textId="77777777" w:rsidR="0072071A" w:rsidRDefault="0072071A" w:rsidP="0072071A">
      <w:r>
        <w:rPr>
          <w:rFonts w:ascii="MS Mincho" w:eastAsia="MS Mincho" w:hAnsi="MS Mincho" w:hint="eastAsia"/>
        </w:rPr>
        <w:t>□</w:t>
      </w:r>
      <w:r>
        <w:tab/>
      </w:r>
      <w:r w:rsidRPr="007F2AEE">
        <w:rPr>
          <w:u w:val="single"/>
        </w:rPr>
        <w:t>Figer les volets des lignes et des colonnes</w:t>
      </w:r>
    </w:p>
    <w:p w14:paraId="668ED6A7" w14:textId="493BC808" w:rsidR="0072071A" w:rsidRDefault="00000000" w:rsidP="0072071A">
      <w:pPr>
        <w:rPr>
          <w:rStyle w:val="Lienhypertexte"/>
        </w:rPr>
      </w:pPr>
      <w:hyperlink r:id="rId19" w:history="1">
        <w:r w:rsidR="0072071A">
          <w:rPr>
            <w:rStyle w:val="Lienhypertexte"/>
          </w:rPr>
          <w:t>https://www.youtube.com/watch?v=CnaaGWbatPg</w:t>
        </w:r>
      </w:hyperlink>
    </w:p>
    <w:p w14:paraId="1575BABE" w14:textId="6089CAB6" w:rsidR="00AE1794" w:rsidRDefault="00AE1794" w:rsidP="0072071A">
      <w:pPr>
        <w:rPr>
          <w:rStyle w:val="Lienhypertexte"/>
        </w:rPr>
      </w:pPr>
    </w:p>
    <w:p w14:paraId="21329118" w14:textId="4B364B68" w:rsidR="00AE1794" w:rsidRPr="00AE1794" w:rsidRDefault="00AE1794" w:rsidP="0072071A">
      <w:pPr>
        <w:rPr>
          <w:rStyle w:val="Lienhypertexte"/>
          <w:color w:val="auto"/>
        </w:rPr>
      </w:pPr>
      <w:r w:rsidRPr="00AE1794">
        <w:rPr>
          <w:rStyle w:val="Lienhypertexte"/>
          <w:color w:val="auto"/>
        </w:rPr>
        <w:t>□ calendrier pour plan de charge</w:t>
      </w:r>
      <w:r w:rsidR="00750822">
        <w:rPr>
          <w:rStyle w:val="Lienhypertexte"/>
          <w:color w:val="auto"/>
        </w:rPr>
        <w:t xml:space="preserve"> avec recherche</w:t>
      </w:r>
      <w:r w:rsidR="000E4C3C">
        <w:rPr>
          <w:rStyle w:val="Lienhypertexte"/>
          <w:color w:val="auto"/>
        </w:rPr>
        <w:t xml:space="preserve"> de correspondance</w:t>
      </w:r>
    </w:p>
    <w:p w14:paraId="2C7F9D6C" w14:textId="36C70CAE" w:rsidR="00AE1794" w:rsidRDefault="00AE1794" w:rsidP="0072071A">
      <w:pPr>
        <w:rPr>
          <w:rStyle w:val="Lienhypertexte"/>
        </w:rPr>
      </w:pPr>
    </w:p>
    <w:p w14:paraId="0D3E3DE4" w14:textId="51795502" w:rsidR="00AE1794" w:rsidRDefault="00000000" w:rsidP="0072071A">
      <w:pPr>
        <w:rPr>
          <w:rStyle w:val="Lienhypertexte"/>
        </w:rPr>
      </w:pPr>
      <w:hyperlink r:id="rId20" w:history="1">
        <w:r w:rsidR="00AE1794" w:rsidRPr="00C2061B">
          <w:rPr>
            <w:rStyle w:val="Lienhypertexte"/>
          </w:rPr>
          <w:t>https://www.youtube.com/watch?v=MSZ9KlpjU5o</w:t>
        </w:r>
      </w:hyperlink>
    </w:p>
    <w:p w14:paraId="36BF1188" w14:textId="77777777" w:rsidR="00DE7BBE" w:rsidRDefault="00DE7BBE" w:rsidP="0072071A"/>
    <w:p w14:paraId="1FF13B5F" w14:textId="60F2CA94" w:rsidR="00DE7BBE" w:rsidRDefault="00DE7BBE" w:rsidP="00DE7BBE">
      <w:r>
        <w:t xml:space="preserve">□  </w:t>
      </w:r>
      <w:r>
        <w:rPr>
          <w:u w:val="single"/>
        </w:rPr>
        <w:t>copier coller l’onglet d’un classeur A vers un classeur B</w:t>
      </w:r>
    </w:p>
    <w:p w14:paraId="0414D356" w14:textId="0DBD6765" w:rsidR="00AE1794" w:rsidRDefault="00DE7BBE" w:rsidP="0072071A">
      <w:r>
        <w:t>Appuyer sur CTLR</w:t>
      </w:r>
    </w:p>
    <w:p w14:paraId="3634454A" w14:textId="0E52F92F" w:rsidR="005854B3" w:rsidRDefault="005854B3" w:rsidP="0072071A"/>
    <w:p w14:paraId="202E36A0" w14:textId="390B470A" w:rsidR="005854B3" w:rsidRDefault="005854B3" w:rsidP="0072071A">
      <w:r>
        <w:t xml:space="preserve">□ </w:t>
      </w:r>
      <w:r w:rsidRPr="005854B3">
        <w:rPr>
          <w:u w:val="single"/>
        </w:rPr>
        <w:t>convertir des cellules nombre en monétaire</w:t>
      </w:r>
      <w:r>
        <w:t xml:space="preserve"> (euro)</w:t>
      </w:r>
    </w:p>
    <w:p w14:paraId="36C93487" w14:textId="52C2AEFA" w:rsidR="005854B3" w:rsidRDefault="005854B3" w:rsidP="005854B3">
      <w:r>
        <w:t>Sélectionner des cellules et appuyer sur CTLR +  M</w:t>
      </w:r>
    </w:p>
    <w:p w14:paraId="00B111F8" w14:textId="77777777" w:rsidR="005854B3" w:rsidRDefault="005854B3" w:rsidP="0072071A"/>
    <w:p w14:paraId="24EA6286" w14:textId="4ED27E7A" w:rsidR="00361608" w:rsidRDefault="00361608" w:rsidP="0072071A"/>
    <w:p w14:paraId="7C4AF951" w14:textId="4807AEC9" w:rsidR="00361608" w:rsidRDefault="00361608" w:rsidP="0072071A">
      <w:r>
        <w:rPr>
          <w:rFonts w:ascii="MS Mincho" w:eastAsia="MS Mincho" w:hAnsi="MS Mincho" w:hint="eastAsia"/>
        </w:rPr>
        <w:lastRenderedPageBreak/>
        <w:t>□</w:t>
      </w:r>
      <w:r>
        <w:tab/>
      </w:r>
      <w:r w:rsidRPr="00361608">
        <w:rPr>
          <w:u w:val="single"/>
        </w:rPr>
        <w:t>remise</w:t>
      </w:r>
    </w:p>
    <w:p w14:paraId="69C9209F" w14:textId="3EC9BF9D" w:rsidR="00361608" w:rsidRDefault="00000000" w:rsidP="0072071A">
      <w:hyperlink r:id="rId21" w:history="1">
        <w:r w:rsidR="00361608" w:rsidRPr="00566987">
          <w:rPr>
            <w:rStyle w:val="Lienhypertexte"/>
          </w:rPr>
          <w:t>https://www.youtube.com/watch?v=7IBwid44rjA&amp;list=PLpQBnWleLAat0RLps4xR6uWsZX7RpRpm3&amp;index=5</w:t>
        </w:r>
      </w:hyperlink>
    </w:p>
    <w:p w14:paraId="017B54DC" w14:textId="77777777" w:rsidR="00361608" w:rsidRDefault="00361608" w:rsidP="0072071A"/>
    <w:p w14:paraId="56442C62" w14:textId="25966D2E" w:rsidR="00361608" w:rsidRDefault="00361608" w:rsidP="0072071A">
      <w:r w:rsidRPr="00361608">
        <w:t>=E11*(1-F11)</w:t>
      </w:r>
    </w:p>
    <w:p w14:paraId="16E750CF" w14:textId="77777777" w:rsidR="009D2A6F" w:rsidRDefault="009D2A6F" w:rsidP="0072071A"/>
    <w:p w14:paraId="49610BAD" w14:textId="74C71472" w:rsidR="003B22BE" w:rsidRDefault="003B22BE" w:rsidP="003B22BE">
      <w:r>
        <w:rPr>
          <w:rFonts w:ascii="MS Mincho" w:eastAsia="MS Mincho" w:hAnsi="MS Mincho" w:hint="eastAsia"/>
        </w:rPr>
        <w:t>□</w:t>
      </w:r>
      <w:r>
        <w:tab/>
      </w:r>
      <w:r w:rsidRPr="00361608">
        <w:rPr>
          <w:u w:val="single"/>
        </w:rPr>
        <w:t>re</w:t>
      </w:r>
      <w:r>
        <w:rPr>
          <w:u w:val="single"/>
        </w:rPr>
        <w:t>produire la mise en forme (y compris conditionnelle)</w:t>
      </w:r>
    </w:p>
    <w:p w14:paraId="6D8E3C32" w14:textId="518F5A3A" w:rsidR="00361608" w:rsidRDefault="003B22BE" w:rsidP="0072071A">
      <w:r>
        <w:t>Un double clic sur le bouton permet les MAJ en cascade</w:t>
      </w:r>
    </w:p>
    <w:p w14:paraId="03854E99" w14:textId="2C24E9CC" w:rsidR="00183096" w:rsidRDefault="00183096" w:rsidP="0072071A"/>
    <w:p w14:paraId="1F2A0304" w14:textId="399D7D5F" w:rsidR="00183096" w:rsidRDefault="00183096" w:rsidP="0072071A">
      <w:r>
        <w:t>□</w:t>
      </w:r>
      <w:r>
        <w:tab/>
      </w:r>
      <w:r w:rsidRPr="004D6263">
        <w:rPr>
          <w:u w:val="single"/>
        </w:rPr>
        <w:t>Extraire la valeur saisie grâce à un filtre automatique</w:t>
      </w:r>
    </w:p>
    <w:p w14:paraId="69DF833F" w14:textId="04037832" w:rsidR="00183096" w:rsidRDefault="00183096" w:rsidP="0072071A">
      <w:r>
        <w:t>Voir fichier</w:t>
      </w:r>
    </w:p>
    <w:p w14:paraId="1426C60C" w14:textId="4006B811" w:rsidR="004173A6" w:rsidRDefault="00000000" w:rsidP="0072071A">
      <w:hyperlink r:id="rId22" w:history="1">
        <w:r w:rsidR="004173A6" w:rsidRPr="00DE6226">
          <w:rPr>
            <w:rStyle w:val="Lienhypertexte"/>
          </w:rPr>
          <w:t>https://forum.excel-pratique.com/excel/extraire-la-valeur-saisie-grace-a-un-filtre-automatique-t8165.html</w:t>
        </w:r>
      </w:hyperlink>
    </w:p>
    <w:p w14:paraId="05EB7A3E" w14:textId="4ACD2D55" w:rsidR="004D6263" w:rsidRDefault="004D6263" w:rsidP="004D6263">
      <w:r>
        <w:t>□</w:t>
      </w:r>
      <w:r>
        <w:tab/>
      </w:r>
      <w:r>
        <w:rPr>
          <w:u w:val="single"/>
        </w:rPr>
        <w:t xml:space="preserve">nombre de cellules </w:t>
      </w:r>
      <w:r w:rsidR="00045BFE">
        <w:rPr>
          <w:u w:val="single"/>
        </w:rPr>
        <w:t>avec valeur</w:t>
      </w:r>
    </w:p>
    <w:p w14:paraId="0DB4DAAE" w14:textId="0C42D750" w:rsidR="004173A6" w:rsidRDefault="00D542F8" w:rsidP="0072071A">
      <w:r w:rsidRPr="00D542F8">
        <w:t>=NBVAL(G48:BP48)</w:t>
      </w:r>
    </w:p>
    <w:p w14:paraId="41ADFB92" w14:textId="6BEB4B96" w:rsidR="00D542F8" w:rsidRPr="00D542F8" w:rsidRDefault="00D542F8" w:rsidP="00D542F8">
      <w:pPr>
        <w:rPr>
          <w:b/>
          <w:bCs/>
          <w:u w:val="single"/>
        </w:rPr>
      </w:pPr>
      <w:r>
        <w:t>□</w:t>
      </w:r>
      <w:r>
        <w:tab/>
      </w:r>
      <w:r w:rsidRPr="00D542F8">
        <w:rPr>
          <w:b/>
          <w:bCs/>
          <w:u w:val="single"/>
        </w:rPr>
        <w:t>Comment Fusionner (ou unir) Plusieurs Feuilles Avec Les Mêmes En-Têtes Dans Excel?</w:t>
      </w:r>
    </w:p>
    <w:p w14:paraId="49477D4B" w14:textId="441E3B3C" w:rsidR="00D542F8" w:rsidRDefault="00000000" w:rsidP="00D542F8">
      <w:hyperlink r:id="rId23" w:history="1">
        <w:r w:rsidR="00367F43" w:rsidRPr="00066C59">
          <w:rPr>
            <w:rStyle w:val="Lienhypertexte"/>
          </w:rPr>
          <w:t>https://fr.extendoffice.com/documents/excel/3252-excel-merge-excel-files-same-header.html</w:t>
        </w:r>
      </w:hyperlink>
    </w:p>
    <w:p w14:paraId="573C2939" w14:textId="311EB9E8" w:rsidR="00367F43" w:rsidRDefault="00367F43" w:rsidP="00D542F8">
      <w:r>
        <w:t>□</w:t>
      </w:r>
      <w:r>
        <w:tab/>
      </w:r>
      <w:r w:rsidRPr="00367F43">
        <w:rPr>
          <w:u w:val="single"/>
        </w:rPr>
        <w:t>excel valeur liste déroulante</w:t>
      </w:r>
    </w:p>
    <w:p w14:paraId="7A9AB721" w14:textId="122B69A5" w:rsidR="00374623" w:rsidRDefault="00374623" w:rsidP="00D542F8">
      <w:r>
        <w:t>On est dans le cas de liste figée de valeurs possibles.</w:t>
      </w:r>
    </w:p>
    <w:p w14:paraId="1CD26850" w14:textId="025E4874" w:rsidR="00374623" w:rsidRDefault="00374623" w:rsidP="00D542F8">
      <w:r w:rsidRPr="00374623">
        <w:rPr>
          <w:noProof/>
        </w:rPr>
        <w:drawing>
          <wp:inline distT="0" distB="0" distL="0" distR="0" wp14:anchorId="760E4781" wp14:editId="7E3609FB">
            <wp:extent cx="1008361" cy="882316"/>
            <wp:effectExtent l="0" t="0" r="1905"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4"/>
                    <a:stretch>
                      <a:fillRect/>
                    </a:stretch>
                  </pic:blipFill>
                  <pic:spPr>
                    <a:xfrm>
                      <a:off x="0" y="0"/>
                      <a:ext cx="1010828" cy="884475"/>
                    </a:xfrm>
                    <a:prstGeom prst="rect">
                      <a:avLst/>
                    </a:prstGeom>
                  </pic:spPr>
                </pic:pic>
              </a:graphicData>
            </a:graphic>
          </wp:inline>
        </w:drawing>
      </w:r>
    </w:p>
    <w:p w14:paraId="02CEC1D1" w14:textId="17BE4CF3" w:rsidR="00367F43" w:rsidRDefault="00374623" w:rsidP="00D542F8">
      <w:r>
        <w:t>Menu Données / validation des données + source</w:t>
      </w:r>
    </w:p>
    <w:p w14:paraId="35757956" w14:textId="5D1BEAC7" w:rsidR="00374623" w:rsidRDefault="00374623" w:rsidP="00D542F8">
      <w:r w:rsidRPr="00374623">
        <w:rPr>
          <w:noProof/>
        </w:rPr>
        <w:lastRenderedPageBreak/>
        <w:drawing>
          <wp:inline distT="0" distB="0" distL="0" distR="0" wp14:anchorId="130AAFEF" wp14:editId="1C0C1CEC">
            <wp:extent cx="3962743" cy="326164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43" cy="3261643"/>
                    </a:xfrm>
                    <a:prstGeom prst="rect">
                      <a:avLst/>
                    </a:prstGeom>
                  </pic:spPr>
                </pic:pic>
              </a:graphicData>
            </a:graphic>
          </wp:inline>
        </w:drawing>
      </w:r>
    </w:p>
    <w:p w14:paraId="67B008BE" w14:textId="20FC8DEF" w:rsidR="00F976A1" w:rsidRDefault="00F976A1" w:rsidP="00D542F8">
      <w:r>
        <w:t>□</w:t>
      </w:r>
      <w:r>
        <w:tab/>
      </w:r>
      <w:r w:rsidRPr="00F976A1">
        <w:rPr>
          <w:b/>
          <w:bCs/>
          <w:u w:val="single"/>
        </w:rPr>
        <w:t>excel moyenne cellules vides</w:t>
      </w:r>
    </w:p>
    <w:p w14:paraId="00093064" w14:textId="3A60058E" w:rsidR="00F976A1" w:rsidRDefault="00F976A1" w:rsidP="00D542F8">
      <w:r>
        <w:t>option à cocher :</w:t>
      </w:r>
    </w:p>
    <w:p w14:paraId="10C1F593" w14:textId="5F192964" w:rsidR="00F976A1" w:rsidRDefault="00F976A1" w:rsidP="00D542F8">
      <w:r w:rsidRPr="00F976A1">
        <w:rPr>
          <w:noProof/>
        </w:rPr>
        <w:drawing>
          <wp:inline distT="0" distB="0" distL="0" distR="0" wp14:anchorId="6355B805" wp14:editId="241D144F">
            <wp:extent cx="6120130" cy="16764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6120130" cy="1676400"/>
                    </a:xfrm>
                    <a:prstGeom prst="rect">
                      <a:avLst/>
                    </a:prstGeom>
                  </pic:spPr>
                </pic:pic>
              </a:graphicData>
            </a:graphic>
          </wp:inline>
        </w:drawing>
      </w:r>
    </w:p>
    <w:p w14:paraId="044B060A" w14:textId="77777777" w:rsidR="00F976A1" w:rsidRDefault="00F976A1" w:rsidP="00D542F8"/>
    <w:p w14:paraId="32852D92" w14:textId="0352386B" w:rsidR="00367F43" w:rsidRDefault="00F976A1" w:rsidP="00D542F8">
      <w:r w:rsidRPr="00F976A1">
        <w:t>=SI(ESTNUM(MOYENNE(H2:O2));MOYENNE(H2:O2);0)</w:t>
      </w:r>
    </w:p>
    <w:p w14:paraId="72A5BFE7" w14:textId="25CA3E3C" w:rsidR="00AE1794" w:rsidRPr="00C6793E" w:rsidRDefault="00BA17EA" w:rsidP="00D708D8">
      <w:pPr>
        <w:pStyle w:val="Titre1"/>
      </w:pPr>
      <w:r>
        <w:lastRenderedPageBreak/>
        <w:tab/>
      </w:r>
      <w:r w:rsidR="00C6793E" w:rsidRPr="00C6793E">
        <w:t>excel calendrier annuel automatique</w:t>
      </w:r>
    </w:p>
    <w:p w14:paraId="695592F7" w14:textId="537F5DC0" w:rsidR="00C6793E" w:rsidRDefault="00000000" w:rsidP="0072071A">
      <w:hyperlink r:id="rId27" w:history="1">
        <w:r w:rsidR="00C6793E" w:rsidRPr="0085727E">
          <w:rPr>
            <w:rStyle w:val="Lienhypertexte"/>
          </w:rPr>
          <w:t>https://www.youtube.com/watch?v=23X3WbT_XKc&amp;t=1341s</w:t>
        </w:r>
      </w:hyperlink>
      <w:r w:rsidR="00342DCE">
        <w:rPr>
          <w:rStyle w:val="Lienhypertexte"/>
        </w:rPr>
        <w:t xml:space="preserve">  (pas encore u</w:t>
      </w:r>
      <w:r w:rsidR="005818D1">
        <w:rPr>
          <w:rStyle w:val="Lienhypertexte"/>
        </w:rPr>
        <w:t>tilisé)</w:t>
      </w:r>
    </w:p>
    <w:p w14:paraId="33A86AF6" w14:textId="679F78EF" w:rsidR="00C6793E" w:rsidRDefault="00000000" w:rsidP="0072071A">
      <w:hyperlink r:id="rId28" w:history="1">
        <w:r w:rsidR="004F3F67" w:rsidRPr="00986FC0">
          <w:rPr>
            <w:rStyle w:val="Lienhypertexte"/>
          </w:rPr>
          <w:t>https://www.youtube.com/watch?v=BCKOJgaMdb0&amp;t=778s</w:t>
        </w:r>
      </w:hyperlink>
      <w:r w:rsidR="004F3F67">
        <w:tab/>
        <w:t>(actuellement utilisé)</w:t>
      </w:r>
    </w:p>
    <w:p w14:paraId="7EAE2650" w14:textId="77777777" w:rsidR="008724CD" w:rsidRDefault="008724CD" w:rsidP="0072071A">
      <w:r w:rsidRPr="008724CD">
        <w:t>=NB.SI.ENS('Jours fériés'!$C$2:$C$14;$A4)&gt;0</w:t>
      </w:r>
    </w:p>
    <w:p w14:paraId="6D03D5F2" w14:textId="65BBC9A4" w:rsidR="00AE1794" w:rsidRPr="004D6263" w:rsidRDefault="001132CF" w:rsidP="0072071A">
      <w:pPr>
        <w:rPr>
          <w:lang w:val="en-US"/>
        </w:rPr>
      </w:pPr>
      <w:r w:rsidRPr="004D6263">
        <w:rPr>
          <w:lang w:val="en-US"/>
        </w:rPr>
        <w:t>=$A$4:$</w:t>
      </w:r>
      <w:r w:rsidR="00D5205A" w:rsidRPr="004D6263">
        <w:rPr>
          <w:lang w:val="en-US"/>
        </w:rPr>
        <w:t>L</w:t>
      </w:r>
      <w:r w:rsidRPr="004D6263">
        <w:rPr>
          <w:lang w:val="en-US"/>
        </w:rPr>
        <w:t>$</w:t>
      </w:r>
      <w:r w:rsidR="00E25B96" w:rsidRPr="004D6263">
        <w:rPr>
          <w:lang w:val="en-US"/>
        </w:rPr>
        <w:t>40</w:t>
      </w:r>
    </w:p>
    <w:p w14:paraId="1A48F56D" w14:textId="0D5970A6" w:rsidR="00EA0DC8" w:rsidRPr="004D6263" w:rsidRDefault="008F7E47" w:rsidP="0072071A">
      <w:pPr>
        <w:rPr>
          <w:lang w:val="en-US"/>
        </w:rPr>
      </w:pPr>
      <w:r w:rsidRPr="004D6263">
        <w:rPr>
          <w:lang w:val="en-US"/>
        </w:rPr>
        <w:t>=JOURSEM($A4;2)&gt;5</w:t>
      </w:r>
    </w:p>
    <w:p w14:paraId="00FFAF8A" w14:textId="17E2CB5B" w:rsidR="006F3112" w:rsidRPr="004D6263" w:rsidRDefault="006F3112" w:rsidP="0072071A">
      <w:pPr>
        <w:rPr>
          <w:lang w:val="en-US"/>
        </w:rPr>
      </w:pPr>
      <w:r w:rsidRPr="004D6263">
        <w:rPr>
          <w:lang w:val="en-US"/>
        </w:rPr>
        <w:t>=$A$4:$</w:t>
      </w:r>
      <w:r w:rsidR="00D5205A" w:rsidRPr="004D6263">
        <w:rPr>
          <w:lang w:val="en-US"/>
        </w:rPr>
        <w:t>L</w:t>
      </w:r>
      <w:r w:rsidRPr="004D6263">
        <w:rPr>
          <w:lang w:val="en-US"/>
        </w:rPr>
        <w:t>$5;$A$14:$</w:t>
      </w:r>
      <w:r w:rsidR="00D5205A" w:rsidRPr="004D6263">
        <w:rPr>
          <w:lang w:val="en-US"/>
        </w:rPr>
        <w:t>L</w:t>
      </w:r>
      <w:r w:rsidRPr="004D6263">
        <w:rPr>
          <w:lang w:val="en-US"/>
        </w:rPr>
        <w:t>$39;$A$10:$</w:t>
      </w:r>
      <w:r w:rsidR="00D5205A" w:rsidRPr="004D6263">
        <w:rPr>
          <w:lang w:val="en-US"/>
        </w:rPr>
        <w:t>L</w:t>
      </w:r>
      <w:r w:rsidRPr="004D6263">
        <w:rPr>
          <w:lang w:val="en-US"/>
        </w:rPr>
        <w:t>$12</w:t>
      </w:r>
    </w:p>
    <w:p w14:paraId="5F8E0254" w14:textId="77777777" w:rsidR="006F3112" w:rsidRPr="004D6263" w:rsidRDefault="006F3112" w:rsidP="0072071A">
      <w:pPr>
        <w:rPr>
          <w:lang w:val="en-US"/>
        </w:rPr>
      </w:pPr>
    </w:p>
    <w:p w14:paraId="10CDC0FA" w14:textId="77777777" w:rsidR="0072071A" w:rsidRDefault="0072071A" w:rsidP="0072071A">
      <w:pPr>
        <w:pStyle w:val="Titre1"/>
      </w:pPr>
      <w:r>
        <w:lastRenderedPageBreak/>
        <w:t>En cours</w:t>
      </w:r>
    </w:p>
    <w:p w14:paraId="4070F769" w14:textId="77777777" w:rsidR="0072071A" w:rsidRDefault="0072071A" w:rsidP="0072071A">
      <w:pPr>
        <w:pStyle w:val="Titre2"/>
      </w:pPr>
      <w:r w:rsidRPr="00264001">
        <w:t>Rossetti Stéphane</w:t>
      </w:r>
    </w:p>
    <w:p w14:paraId="54011FDE" w14:textId="7282B9F2" w:rsidR="00AE7D83" w:rsidRDefault="00F472CC" w:rsidP="0072071A">
      <w:r w:rsidRPr="00F472CC">
        <w:t>https://www.youtube.com/watch?v=_ZMeL1l9bdE&amp;list=PLpQBnWleLAat0RLps4xR6uWsZX7RpRpm3&amp;index=14</w:t>
      </w:r>
    </w:p>
    <w:p w14:paraId="784D0169" w14:textId="0AE153A2" w:rsidR="0072071A" w:rsidRDefault="0072071A" w:rsidP="0072071A">
      <w:r w:rsidRPr="00264001">
        <w:t xml:space="preserve">Rossetti Stéphane - </w:t>
      </w:r>
      <w:r w:rsidRPr="00E4726D">
        <w:t>Agence de voyage, Exercice Excel débutant</w:t>
      </w:r>
    </w:p>
    <w:p w14:paraId="3D3C0292" w14:textId="6D9ACAC6" w:rsidR="0072071A" w:rsidRDefault="00A65217" w:rsidP="0072071A">
      <w:r>
        <w:t>En cours</w:t>
      </w:r>
    </w:p>
    <w:p w14:paraId="485C550C" w14:textId="7637FC1E" w:rsidR="002E35C0" w:rsidRDefault="00E44101" w:rsidP="002E35C0">
      <w:pPr>
        <w:pStyle w:val="Titre2"/>
      </w:pPr>
      <w:r>
        <w:t xml:space="preserve">Mon </w:t>
      </w:r>
      <w:r w:rsidR="002E35C0">
        <w:t>wbs</w:t>
      </w:r>
      <w:r w:rsidR="00E872B9">
        <w:t xml:space="preserve"> Gantt</w:t>
      </w:r>
    </w:p>
    <w:p w14:paraId="6661FF5E" w14:textId="1873913F" w:rsidR="00A65217" w:rsidRDefault="00000000" w:rsidP="0072071A">
      <w:pPr>
        <w:rPr>
          <w:rStyle w:val="Lienhypertexte"/>
        </w:rPr>
      </w:pPr>
      <w:hyperlink r:id="rId29" w:history="1">
        <w:r w:rsidR="00103F3E" w:rsidRPr="0035578C">
          <w:rPr>
            <w:rStyle w:val="Lienhypertexte"/>
          </w:rPr>
          <w:t>https://www.myonlinetraininghub.com/excel-project-management-dashboard</w:t>
        </w:r>
      </w:hyperlink>
    </w:p>
    <w:p w14:paraId="6BF0DD65" w14:textId="77777777" w:rsidR="00E424AA" w:rsidRDefault="00E424AA" w:rsidP="0072071A">
      <w:pPr>
        <w:rPr>
          <w:rStyle w:val="Lienhypertexte"/>
        </w:rPr>
      </w:pPr>
    </w:p>
    <w:p w14:paraId="13D48EBE" w14:textId="50B6F819" w:rsidR="00E424AA" w:rsidRDefault="00E424AA" w:rsidP="0072071A">
      <w:r w:rsidRPr="00E424AA">
        <w:t>□  SERIE.JOUR.OUVRE.INTL  permet de ne pas prendre en compte les jours de week end</w:t>
      </w:r>
    </w:p>
    <w:p w14:paraId="1ECE95A7" w14:textId="77777777" w:rsidR="00916ADF" w:rsidRDefault="00916ADF" w:rsidP="00916ADF">
      <w:r>
        <w:t>La fonction SERIE.JOUR.OUVRE.INTL est l'une des fonctions de date et d'heure. Elle est utilisée pour renvoyer la date avant ou après un nombre spécifié de jours de travail avec des paramètres de week-end personnalisés. Les paramètres de week-ends indiquent combien de jours et lesquels sont comptés dans le week-end.</w:t>
      </w:r>
    </w:p>
    <w:p w14:paraId="764FF837" w14:textId="77777777" w:rsidR="00916ADF" w:rsidRDefault="00916ADF" w:rsidP="00916ADF"/>
    <w:p w14:paraId="74F239EF" w14:textId="77777777" w:rsidR="00916ADF" w:rsidRDefault="00916ADF" w:rsidP="00916ADF">
      <w:r>
        <w:t>La syntaxe de la fonction SERIE.JOUR.OUVRE.INTL est :</w:t>
      </w:r>
    </w:p>
    <w:p w14:paraId="6DE587FB" w14:textId="641FB9D0" w:rsidR="00916ADF" w:rsidRPr="00916ADF" w:rsidRDefault="00916ADF" w:rsidP="00916ADF">
      <w:pPr>
        <w:rPr>
          <w:lang w:val="en-US"/>
        </w:rPr>
      </w:pPr>
      <w:r w:rsidRPr="00916ADF">
        <w:rPr>
          <w:lang w:val="en-US"/>
        </w:rPr>
        <w:t>SERIE.JOUR.OUVRE.INTL(start_date, days, [, weekend], [, holidays])</w:t>
      </w:r>
    </w:p>
    <w:p w14:paraId="0DAC9117" w14:textId="70442530" w:rsidR="006C419E" w:rsidRDefault="00BC5630" w:rsidP="007456F1">
      <w:pPr>
        <w:pStyle w:val="Titre3"/>
      </w:pPr>
      <w:r>
        <w:t>Mise en forme de l’o</w:t>
      </w:r>
      <w:r w:rsidR="006C419E">
        <w:t>nglet data</w:t>
      </w:r>
    </w:p>
    <w:p w14:paraId="3046E989" w14:textId="77777777" w:rsidR="006C419E" w:rsidRDefault="006C419E" w:rsidP="006C419E">
      <w:r>
        <w:t>Pour reproduire la mise en forme du tableau suivant :</w:t>
      </w:r>
    </w:p>
    <w:p w14:paraId="2B79FFDE" w14:textId="77777777" w:rsidR="006C419E" w:rsidRDefault="006C419E" w:rsidP="006C419E">
      <w:r w:rsidRPr="00103F3E">
        <w:rPr>
          <w:noProof/>
        </w:rPr>
        <w:drawing>
          <wp:inline distT="0" distB="0" distL="0" distR="0" wp14:anchorId="7F8D1143" wp14:editId="6F05C487">
            <wp:extent cx="5385460" cy="3469984"/>
            <wp:effectExtent l="0" t="0" r="5715"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30"/>
                    <a:stretch>
                      <a:fillRect/>
                    </a:stretch>
                  </pic:blipFill>
                  <pic:spPr>
                    <a:xfrm>
                      <a:off x="0" y="0"/>
                      <a:ext cx="5392094" cy="3474258"/>
                    </a:xfrm>
                    <a:prstGeom prst="rect">
                      <a:avLst/>
                    </a:prstGeom>
                  </pic:spPr>
                </pic:pic>
              </a:graphicData>
            </a:graphic>
          </wp:inline>
        </w:drawing>
      </w:r>
    </w:p>
    <w:p w14:paraId="0259ABFD" w14:textId="77777777" w:rsidR="006C419E" w:rsidRDefault="006C419E" w:rsidP="006C419E"/>
    <w:p w14:paraId="4527AF33" w14:textId="77777777" w:rsidR="006C419E" w:rsidRDefault="006C419E" w:rsidP="006C419E">
      <w:r w:rsidRPr="00103F3E">
        <w:rPr>
          <w:noProof/>
        </w:rPr>
        <w:lastRenderedPageBreak/>
        <w:drawing>
          <wp:inline distT="0" distB="0" distL="0" distR="0" wp14:anchorId="59935280" wp14:editId="03D0CF6C">
            <wp:extent cx="3964675" cy="2114030"/>
            <wp:effectExtent l="0" t="0" r="0" b="63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1"/>
                    <a:stretch>
                      <a:fillRect/>
                    </a:stretch>
                  </pic:blipFill>
                  <pic:spPr>
                    <a:xfrm>
                      <a:off x="0" y="0"/>
                      <a:ext cx="3967963" cy="2115783"/>
                    </a:xfrm>
                    <a:prstGeom prst="rect">
                      <a:avLst/>
                    </a:prstGeom>
                  </pic:spPr>
                </pic:pic>
              </a:graphicData>
            </a:graphic>
          </wp:inline>
        </w:drawing>
      </w:r>
    </w:p>
    <w:p w14:paraId="1E790A67" w14:textId="77777777" w:rsidR="006C419E" w:rsidRDefault="006C419E" w:rsidP="006C419E">
      <w:r w:rsidRPr="004B7508">
        <w:rPr>
          <w:noProof/>
        </w:rPr>
        <w:drawing>
          <wp:inline distT="0" distB="0" distL="0" distR="0" wp14:anchorId="7CB20A51" wp14:editId="5542CC72">
            <wp:extent cx="3261815" cy="229007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8611" cy="2294850"/>
                    </a:xfrm>
                    <a:prstGeom prst="rect">
                      <a:avLst/>
                    </a:prstGeom>
                  </pic:spPr>
                </pic:pic>
              </a:graphicData>
            </a:graphic>
          </wp:inline>
        </w:drawing>
      </w:r>
    </w:p>
    <w:p w14:paraId="2490D7DA" w14:textId="77777777" w:rsidR="006C419E" w:rsidRDefault="006C419E" w:rsidP="006C419E">
      <w:r w:rsidRPr="007B7972">
        <w:rPr>
          <w:noProof/>
        </w:rPr>
        <w:drawing>
          <wp:inline distT="0" distB="0" distL="0" distR="0" wp14:anchorId="7EAA178A" wp14:editId="5E55F913">
            <wp:extent cx="2568163" cy="2453853"/>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8163" cy="2453853"/>
                    </a:xfrm>
                    <a:prstGeom prst="rect">
                      <a:avLst/>
                    </a:prstGeom>
                  </pic:spPr>
                </pic:pic>
              </a:graphicData>
            </a:graphic>
          </wp:inline>
        </w:drawing>
      </w:r>
    </w:p>
    <w:p w14:paraId="63B59624" w14:textId="77777777" w:rsidR="006C419E" w:rsidRDefault="006C419E" w:rsidP="006C419E">
      <w:r w:rsidRPr="00103F3E">
        <w:rPr>
          <w:noProof/>
        </w:rPr>
        <w:lastRenderedPageBreak/>
        <w:drawing>
          <wp:inline distT="0" distB="0" distL="0" distR="0" wp14:anchorId="23413621" wp14:editId="17C65CDE">
            <wp:extent cx="4080681" cy="274850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4"/>
                    <a:stretch>
                      <a:fillRect/>
                    </a:stretch>
                  </pic:blipFill>
                  <pic:spPr>
                    <a:xfrm>
                      <a:off x="0" y="0"/>
                      <a:ext cx="4083386" cy="2750323"/>
                    </a:xfrm>
                    <a:prstGeom prst="rect">
                      <a:avLst/>
                    </a:prstGeom>
                  </pic:spPr>
                </pic:pic>
              </a:graphicData>
            </a:graphic>
          </wp:inline>
        </w:drawing>
      </w:r>
    </w:p>
    <w:p w14:paraId="484DDC03" w14:textId="77777777" w:rsidR="006C419E" w:rsidRDefault="006C419E" w:rsidP="006C419E">
      <w:r w:rsidRPr="00103F3E">
        <w:rPr>
          <w:noProof/>
        </w:rPr>
        <w:drawing>
          <wp:inline distT="0" distB="0" distL="0" distR="0" wp14:anchorId="2FE57210" wp14:editId="1055993F">
            <wp:extent cx="4138019" cy="23243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8019" cy="2324301"/>
                    </a:xfrm>
                    <a:prstGeom prst="rect">
                      <a:avLst/>
                    </a:prstGeom>
                  </pic:spPr>
                </pic:pic>
              </a:graphicData>
            </a:graphic>
          </wp:inline>
        </w:drawing>
      </w:r>
    </w:p>
    <w:p w14:paraId="6DFE3F5F" w14:textId="77777777" w:rsidR="006C419E" w:rsidRDefault="006C419E" w:rsidP="006C419E">
      <w:r w:rsidRPr="00103F3E">
        <w:rPr>
          <w:noProof/>
        </w:rPr>
        <w:drawing>
          <wp:inline distT="0" distB="0" distL="0" distR="0" wp14:anchorId="3EE4B9AA" wp14:editId="67B375F0">
            <wp:extent cx="2766300" cy="25986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6300" cy="2598645"/>
                    </a:xfrm>
                    <a:prstGeom prst="rect">
                      <a:avLst/>
                    </a:prstGeom>
                  </pic:spPr>
                </pic:pic>
              </a:graphicData>
            </a:graphic>
          </wp:inline>
        </w:drawing>
      </w:r>
    </w:p>
    <w:p w14:paraId="4DD20903" w14:textId="77777777" w:rsidR="006C419E" w:rsidRDefault="006C419E" w:rsidP="006C419E">
      <w:r>
        <w:t>Idem première rangée  de lignes</w:t>
      </w:r>
    </w:p>
    <w:p w14:paraId="0DB08857" w14:textId="77777777" w:rsidR="006C419E" w:rsidRDefault="006C419E" w:rsidP="006C419E">
      <w:r>
        <w:t>Dernière colonne</w:t>
      </w:r>
    </w:p>
    <w:p w14:paraId="486B39B0" w14:textId="77777777" w:rsidR="006C419E" w:rsidRDefault="006C419E" w:rsidP="006C419E"/>
    <w:p w14:paraId="5490E4BC" w14:textId="77777777" w:rsidR="006C419E" w:rsidRDefault="006C419E" w:rsidP="006C419E"/>
    <w:p w14:paraId="55A3EB4B" w14:textId="77777777" w:rsidR="006C419E" w:rsidRDefault="006C419E" w:rsidP="006C419E">
      <w:r w:rsidRPr="004B7508">
        <w:rPr>
          <w:noProof/>
        </w:rPr>
        <w:lastRenderedPageBreak/>
        <w:drawing>
          <wp:inline distT="0" distB="0" distL="0" distR="0" wp14:anchorId="6AC06774" wp14:editId="724DC33A">
            <wp:extent cx="3254991" cy="2001428"/>
            <wp:effectExtent l="0" t="0" r="3175"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7"/>
                    <a:stretch>
                      <a:fillRect/>
                    </a:stretch>
                  </pic:blipFill>
                  <pic:spPr>
                    <a:xfrm>
                      <a:off x="0" y="0"/>
                      <a:ext cx="3260729" cy="2004956"/>
                    </a:xfrm>
                    <a:prstGeom prst="rect">
                      <a:avLst/>
                    </a:prstGeom>
                  </pic:spPr>
                </pic:pic>
              </a:graphicData>
            </a:graphic>
          </wp:inline>
        </w:drawing>
      </w:r>
    </w:p>
    <w:p w14:paraId="0C8684C6" w14:textId="77777777" w:rsidR="006C419E" w:rsidRDefault="006C419E" w:rsidP="006C419E">
      <w:r>
        <w:t xml:space="preserve"> </w:t>
      </w:r>
      <w:r w:rsidRPr="004B7508">
        <w:rPr>
          <w:noProof/>
        </w:rPr>
        <w:drawing>
          <wp:inline distT="0" distB="0" distL="0" distR="0" wp14:anchorId="2C476C1A" wp14:editId="4B0AE7CD">
            <wp:extent cx="3132161" cy="198610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7917" cy="1989752"/>
                    </a:xfrm>
                    <a:prstGeom prst="rect">
                      <a:avLst/>
                    </a:prstGeom>
                  </pic:spPr>
                </pic:pic>
              </a:graphicData>
            </a:graphic>
          </wp:inline>
        </w:drawing>
      </w:r>
    </w:p>
    <w:p w14:paraId="1FA06252" w14:textId="77777777" w:rsidR="006C419E" w:rsidRDefault="006C419E" w:rsidP="006C419E">
      <w:r>
        <w:t>Idem première colonne</w:t>
      </w:r>
    </w:p>
    <w:p w14:paraId="66E894B7" w14:textId="77777777" w:rsidR="006C419E" w:rsidRDefault="006C419E" w:rsidP="006C419E">
      <w:r w:rsidRPr="004B7508">
        <w:rPr>
          <w:noProof/>
        </w:rPr>
        <w:drawing>
          <wp:inline distT="0" distB="0" distL="0" distR="0" wp14:anchorId="7C6B92D0" wp14:editId="45EC329E">
            <wp:extent cx="3363365" cy="1726442"/>
            <wp:effectExtent l="0" t="0" r="8890" b="762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3377024" cy="1733453"/>
                    </a:xfrm>
                    <a:prstGeom prst="rect">
                      <a:avLst/>
                    </a:prstGeom>
                  </pic:spPr>
                </pic:pic>
              </a:graphicData>
            </a:graphic>
          </wp:inline>
        </w:drawing>
      </w:r>
    </w:p>
    <w:p w14:paraId="039E21C7" w14:textId="77777777" w:rsidR="006C419E" w:rsidRDefault="006C419E" w:rsidP="006C419E">
      <w:r w:rsidRPr="00FF02B4">
        <w:rPr>
          <w:noProof/>
        </w:rPr>
        <w:drawing>
          <wp:inline distT="0" distB="0" distL="0" distR="0" wp14:anchorId="115EB762" wp14:editId="79ADF839">
            <wp:extent cx="3057787" cy="2572603"/>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1099" cy="2575390"/>
                    </a:xfrm>
                    <a:prstGeom prst="rect">
                      <a:avLst/>
                    </a:prstGeom>
                  </pic:spPr>
                </pic:pic>
              </a:graphicData>
            </a:graphic>
          </wp:inline>
        </w:drawing>
      </w:r>
    </w:p>
    <w:p w14:paraId="648274FB" w14:textId="77777777" w:rsidR="006C419E" w:rsidRDefault="006C419E" w:rsidP="006C419E"/>
    <w:p w14:paraId="7BCEA908" w14:textId="77777777" w:rsidR="006C419E" w:rsidRDefault="006C419E" w:rsidP="006C419E">
      <w:r w:rsidRPr="00FF02B4">
        <w:rPr>
          <w:noProof/>
        </w:rPr>
        <w:lastRenderedPageBreak/>
        <w:drawing>
          <wp:inline distT="0" distB="0" distL="0" distR="0" wp14:anchorId="2218A9CE" wp14:editId="27370A7F">
            <wp:extent cx="4172327" cy="1992573"/>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5705" cy="1998962"/>
                    </a:xfrm>
                    <a:prstGeom prst="rect">
                      <a:avLst/>
                    </a:prstGeom>
                  </pic:spPr>
                </pic:pic>
              </a:graphicData>
            </a:graphic>
          </wp:inline>
        </w:drawing>
      </w:r>
    </w:p>
    <w:p w14:paraId="42378EAB" w14:textId="77777777" w:rsidR="006C419E" w:rsidRDefault="006C419E" w:rsidP="006C419E">
      <w:r w:rsidRPr="00FF02B4">
        <w:rPr>
          <w:noProof/>
        </w:rPr>
        <w:drawing>
          <wp:inline distT="0" distB="0" distL="0" distR="0" wp14:anchorId="059A68A1" wp14:editId="0FACAEB3">
            <wp:extent cx="3616657" cy="1852587"/>
            <wp:effectExtent l="0" t="0" r="317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2"/>
                    <a:stretch>
                      <a:fillRect/>
                    </a:stretch>
                  </pic:blipFill>
                  <pic:spPr>
                    <a:xfrm>
                      <a:off x="0" y="0"/>
                      <a:ext cx="3625436" cy="1857084"/>
                    </a:xfrm>
                    <a:prstGeom prst="rect">
                      <a:avLst/>
                    </a:prstGeom>
                  </pic:spPr>
                </pic:pic>
              </a:graphicData>
            </a:graphic>
          </wp:inline>
        </w:drawing>
      </w:r>
    </w:p>
    <w:p w14:paraId="68690C36" w14:textId="77777777" w:rsidR="006C419E" w:rsidRDefault="006C419E" w:rsidP="006C419E">
      <w:r w:rsidRPr="00FF02B4">
        <w:rPr>
          <w:noProof/>
        </w:rPr>
        <w:drawing>
          <wp:inline distT="0" distB="0" distL="0" distR="0" wp14:anchorId="6EB6C411" wp14:editId="748CC578">
            <wp:extent cx="3521123" cy="2299648"/>
            <wp:effectExtent l="0" t="0" r="317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9602" cy="2305186"/>
                    </a:xfrm>
                    <a:prstGeom prst="rect">
                      <a:avLst/>
                    </a:prstGeom>
                  </pic:spPr>
                </pic:pic>
              </a:graphicData>
            </a:graphic>
          </wp:inline>
        </w:drawing>
      </w:r>
    </w:p>
    <w:p w14:paraId="21066882" w14:textId="745FE906" w:rsidR="006C419E" w:rsidRDefault="0009543E" w:rsidP="007456F1">
      <w:pPr>
        <w:pStyle w:val="Titre3"/>
      </w:pPr>
      <w:r>
        <w:t>Barre de défilement du gantt</w:t>
      </w:r>
    </w:p>
    <w:p w14:paraId="0DE4047E" w14:textId="0B5768A8" w:rsidR="006C419E" w:rsidRPr="008E7228" w:rsidRDefault="0009543E" w:rsidP="006C419E">
      <w:r w:rsidRPr="0009543E">
        <w:rPr>
          <w:noProof/>
        </w:rPr>
        <w:lastRenderedPageBreak/>
        <w:drawing>
          <wp:inline distT="0" distB="0" distL="0" distR="0" wp14:anchorId="3356B732" wp14:editId="74C1F5E8">
            <wp:extent cx="3530379" cy="2886051"/>
            <wp:effectExtent l="0" t="0" r="0" b="0"/>
            <wp:docPr id="1777602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2157" name=""/>
                    <pic:cNvPicPr/>
                  </pic:nvPicPr>
                  <pic:blipFill>
                    <a:blip r:embed="rId44"/>
                    <a:stretch>
                      <a:fillRect/>
                    </a:stretch>
                  </pic:blipFill>
                  <pic:spPr>
                    <a:xfrm>
                      <a:off x="0" y="0"/>
                      <a:ext cx="3534039" cy="2889043"/>
                    </a:xfrm>
                    <a:prstGeom prst="rect">
                      <a:avLst/>
                    </a:prstGeom>
                  </pic:spPr>
                </pic:pic>
              </a:graphicData>
            </a:graphic>
          </wp:inline>
        </w:drawing>
      </w:r>
    </w:p>
    <w:p w14:paraId="46600320" w14:textId="77777777" w:rsidR="0022492F" w:rsidRDefault="0022492F" w:rsidP="0072071A"/>
    <w:p w14:paraId="3332372F" w14:textId="77777777" w:rsidR="00BC5630" w:rsidRDefault="00BC5630" w:rsidP="00BC5630">
      <w:pPr>
        <w:pStyle w:val="Titre4"/>
      </w:pPr>
      <w:r>
        <w:t>E  = tâche en retard commencée</w:t>
      </w:r>
    </w:p>
    <w:p w14:paraId="287BE503" w14:textId="77777777" w:rsidR="00BC5630" w:rsidRDefault="00BC5630" w:rsidP="00BC5630">
      <w:r>
        <w:t xml:space="preserve">RUSSE : </w:t>
      </w:r>
      <w:r w:rsidRPr="006165DA">
        <w:t>=ET(K$5&gt;=SERIE.JOUR.OUVRE.INTL($D6;$G6;1);$H6&lt;&gt;1;K$5&lt;=$E6)</w:t>
      </w:r>
    </w:p>
    <w:p w14:paraId="340D5CE3" w14:textId="77777777" w:rsidR="00BC5630" w:rsidRPr="0022492F" w:rsidRDefault="00BC5630" w:rsidP="00BC5630">
      <w:pPr>
        <w:rPr>
          <w:b/>
          <w:bCs/>
        </w:rPr>
      </w:pPr>
      <w:r w:rsidRPr="0022492F">
        <w:t>Mon WBS : =ET(L$11&gt;=SERIE.JOUR.OUVRE.INTL($F12; ($J12</w:t>
      </w:r>
      <w:r>
        <w:t>-</w:t>
      </w:r>
      <w:r w:rsidRPr="006F2996">
        <w:t>$</w:t>
      </w:r>
      <w:r>
        <w:t>I12</w:t>
      </w:r>
      <w:r w:rsidRPr="0022492F">
        <w:t>);1);$K12&lt;&gt;1;L$11&lt;=$G12)</w:t>
      </w:r>
    </w:p>
    <w:p w14:paraId="7FB13E29" w14:textId="77777777" w:rsidR="00BC5630" w:rsidRDefault="00BC5630" w:rsidP="00BC5630">
      <w:r w:rsidRPr="005238C0">
        <w:t>=$K$6:$AJ$51</w:t>
      </w:r>
    </w:p>
    <w:p w14:paraId="4DAAB8F5" w14:textId="77777777" w:rsidR="00BC5630" w:rsidRDefault="00BC5630" w:rsidP="00BC5630">
      <w:pPr>
        <w:rPr>
          <w:i/>
          <w:iCs/>
        </w:rPr>
      </w:pPr>
      <w:r>
        <w:rPr>
          <w:i/>
          <w:iCs/>
        </w:rPr>
        <w:t xml:space="preserve">D6 = date début = F12 </w:t>
      </w:r>
    </w:p>
    <w:p w14:paraId="298677D5" w14:textId="77777777" w:rsidR="00BC5630" w:rsidRDefault="00BC5630" w:rsidP="00BC5630">
      <w:pPr>
        <w:rPr>
          <w:i/>
          <w:iCs/>
        </w:rPr>
      </w:pPr>
      <w:r w:rsidRPr="003A1643">
        <w:rPr>
          <w:i/>
          <w:iCs/>
        </w:rPr>
        <w:t>G6 est problématique  car cela correspond à « Days completed » alors que l’on a juste « RAF »</w:t>
      </w:r>
    </w:p>
    <w:p w14:paraId="26AFDE47" w14:textId="77777777" w:rsidR="00BC5630" w:rsidRPr="008508A2" w:rsidRDefault="00BC5630" w:rsidP="00BC5630">
      <w:r>
        <w:rPr>
          <w:i/>
          <w:iCs/>
        </w:rPr>
        <w:tab/>
        <w:t xml:space="preserve">= </w:t>
      </w:r>
      <w:r>
        <w:t>(</w:t>
      </w:r>
      <w:r w:rsidRPr="006F2996">
        <w:t>$</w:t>
      </w:r>
      <w:r>
        <w:t>J</w:t>
      </w:r>
      <w:r w:rsidRPr="006F2996">
        <w:t>12</w:t>
      </w:r>
      <w:r>
        <w:t>-</w:t>
      </w:r>
      <w:r w:rsidRPr="006F2996">
        <w:t>$</w:t>
      </w:r>
      <w:r>
        <w:t>I12)</w:t>
      </w:r>
    </w:p>
    <w:p w14:paraId="43EF109A" w14:textId="77777777" w:rsidR="00BC5630" w:rsidRPr="008C3C2F" w:rsidRDefault="00BC5630" w:rsidP="00BC5630">
      <w:pPr>
        <w:rPr>
          <w:i/>
          <w:iCs/>
        </w:rPr>
      </w:pPr>
      <w:r w:rsidRPr="008C3C2F">
        <w:rPr>
          <w:i/>
          <w:iCs/>
        </w:rPr>
        <w:t>K</w:t>
      </w:r>
      <w:r w:rsidRPr="008C3C2F">
        <w:t>$</w:t>
      </w:r>
      <w:r w:rsidRPr="008C3C2F">
        <w:rPr>
          <w:i/>
          <w:iCs/>
        </w:rPr>
        <w:t xml:space="preserve">5 = date affichée  en cours = </w:t>
      </w:r>
      <w:r w:rsidRPr="008C3C2F">
        <w:t>L$11</w:t>
      </w:r>
      <w:r w:rsidRPr="008C3C2F">
        <w:rPr>
          <w:i/>
          <w:iCs/>
        </w:rPr>
        <w:t xml:space="preserve">  </w:t>
      </w:r>
    </w:p>
    <w:p w14:paraId="455CB05F" w14:textId="77777777" w:rsidR="00BC5630" w:rsidRDefault="00BC5630" w:rsidP="00BC5630">
      <w:r w:rsidRPr="004C04EB">
        <w:t>$H6 = % avancement = $K12</w:t>
      </w:r>
    </w:p>
    <w:p w14:paraId="0FE710D8" w14:textId="77777777" w:rsidR="00BC5630" w:rsidRPr="00190EF2" w:rsidRDefault="00BC5630" w:rsidP="00BC5630">
      <w:r w:rsidRPr="00190EF2">
        <w:t>$E6 = date de fin = $G12</w:t>
      </w:r>
    </w:p>
    <w:p w14:paraId="2E7DEA43" w14:textId="77777777" w:rsidR="00BC5630" w:rsidRDefault="00BC5630" w:rsidP="00BC5630"/>
    <w:p w14:paraId="2F90E43B" w14:textId="77777777" w:rsidR="00BC5630" w:rsidRDefault="00BC5630" w:rsidP="00BC5630"/>
    <w:p w14:paraId="649087BE" w14:textId="77777777" w:rsidR="00BC5630" w:rsidRDefault="00BC5630" w:rsidP="00BC5630"/>
    <w:p w14:paraId="17B47BD6" w14:textId="77777777" w:rsidR="00BC5630" w:rsidRDefault="00BC5630" w:rsidP="00BC5630">
      <w:r w:rsidRPr="00BB5EC8">
        <w:rPr>
          <w:noProof/>
        </w:rPr>
        <w:drawing>
          <wp:inline distT="0" distB="0" distL="0" distR="0" wp14:anchorId="49C975B9" wp14:editId="50B6297A">
            <wp:extent cx="2677363" cy="1642704"/>
            <wp:effectExtent l="0" t="0" r="0" b="0"/>
            <wp:docPr id="17044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5" name=""/>
                    <pic:cNvPicPr/>
                  </pic:nvPicPr>
                  <pic:blipFill>
                    <a:blip r:embed="rId45"/>
                    <a:stretch>
                      <a:fillRect/>
                    </a:stretch>
                  </pic:blipFill>
                  <pic:spPr>
                    <a:xfrm>
                      <a:off x="0" y="0"/>
                      <a:ext cx="2682892" cy="1646096"/>
                    </a:xfrm>
                    <a:prstGeom prst="rect">
                      <a:avLst/>
                    </a:prstGeom>
                  </pic:spPr>
                </pic:pic>
              </a:graphicData>
            </a:graphic>
          </wp:inline>
        </w:drawing>
      </w:r>
    </w:p>
    <w:p w14:paraId="01FF853B" w14:textId="77777777" w:rsidR="00BC5630" w:rsidRDefault="00BC5630" w:rsidP="00BC5630"/>
    <w:p w14:paraId="42A6DCA9" w14:textId="77777777" w:rsidR="00BC5630" w:rsidRDefault="00BC5630" w:rsidP="00BC5630">
      <w:r>
        <w:lastRenderedPageBreak/>
        <w:t>C)</w:t>
      </w:r>
      <w:r>
        <w:tab/>
      </w:r>
      <w:r w:rsidRPr="00BB5EC8">
        <w:t>=K$5&lt;&gt;""</w:t>
      </w:r>
    </w:p>
    <w:p w14:paraId="166C0A07" w14:textId="77777777" w:rsidR="00BC5630" w:rsidRDefault="00BC5630" w:rsidP="00BC5630">
      <w:r w:rsidRPr="00BB5EC8">
        <w:rPr>
          <w:noProof/>
        </w:rPr>
        <w:drawing>
          <wp:inline distT="0" distB="0" distL="0" distR="0" wp14:anchorId="7761FD0A" wp14:editId="05357307">
            <wp:extent cx="2937110" cy="2351836"/>
            <wp:effectExtent l="0" t="0" r="0" b="0"/>
            <wp:docPr id="14613538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53835" name=""/>
                    <pic:cNvPicPr/>
                  </pic:nvPicPr>
                  <pic:blipFill>
                    <a:blip r:embed="rId46"/>
                    <a:stretch>
                      <a:fillRect/>
                    </a:stretch>
                  </pic:blipFill>
                  <pic:spPr>
                    <a:xfrm>
                      <a:off x="0" y="0"/>
                      <a:ext cx="2943987" cy="2357343"/>
                    </a:xfrm>
                    <a:prstGeom prst="rect">
                      <a:avLst/>
                    </a:prstGeom>
                  </pic:spPr>
                </pic:pic>
              </a:graphicData>
            </a:graphic>
          </wp:inline>
        </w:drawing>
      </w:r>
    </w:p>
    <w:p w14:paraId="4CBAE148" w14:textId="3573626A" w:rsidR="00303ACE" w:rsidRDefault="00303ACE" w:rsidP="007456F1">
      <w:pPr>
        <w:pStyle w:val="Titre3"/>
      </w:pPr>
      <w:r>
        <w:t>Règles fonctionnelles</w:t>
      </w:r>
      <w:r w:rsidR="003A1643">
        <w:t xml:space="preserve"> </w:t>
      </w:r>
    </w:p>
    <w:p w14:paraId="36FEAECC" w14:textId="77777777" w:rsidR="00D03AE9" w:rsidRPr="00D03AE9" w:rsidRDefault="00D03AE9" w:rsidP="00D03AE9">
      <w:pPr>
        <w:rPr>
          <w:lang w:bidi="en-US"/>
        </w:rPr>
      </w:pPr>
    </w:p>
    <w:p w14:paraId="7115639E" w14:textId="248F322B" w:rsidR="009B1235" w:rsidRDefault="00810A0F" w:rsidP="009B1235">
      <w:r w:rsidRPr="00810A0F">
        <w:rPr>
          <w:noProof/>
        </w:rPr>
        <w:drawing>
          <wp:inline distT="0" distB="0" distL="0" distR="0" wp14:anchorId="24846E58" wp14:editId="0789EDD4">
            <wp:extent cx="5227773" cy="2225233"/>
            <wp:effectExtent l="0" t="0" r="0" b="3810"/>
            <wp:docPr id="23539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9257" name=""/>
                    <pic:cNvPicPr/>
                  </pic:nvPicPr>
                  <pic:blipFill>
                    <a:blip r:embed="rId47"/>
                    <a:stretch>
                      <a:fillRect/>
                    </a:stretch>
                  </pic:blipFill>
                  <pic:spPr>
                    <a:xfrm>
                      <a:off x="0" y="0"/>
                      <a:ext cx="5227773" cy="2225233"/>
                    </a:xfrm>
                    <a:prstGeom prst="rect">
                      <a:avLst/>
                    </a:prstGeom>
                  </pic:spPr>
                </pic:pic>
              </a:graphicData>
            </a:graphic>
          </wp:inline>
        </w:drawing>
      </w:r>
    </w:p>
    <w:p w14:paraId="5C9B89ED" w14:textId="77777777" w:rsidR="009B1235" w:rsidRDefault="009B1235" w:rsidP="009B1235">
      <w:r w:rsidRPr="001E1673">
        <w:rPr>
          <w:noProof/>
        </w:rPr>
        <w:drawing>
          <wp:inline distT="0" distB="0" distL="0" distR="0" wp14:anchorId="406CE7A2" wp14:editId="2CFF1AFA">
            <wp:extent cx="5760720" cy="2407920"/>
            <wp:effectExtent l="0" t="0" r="0" b="0"/>
            <wp:docPr id="961715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5364" name=""/>
                    <pic:cNvPicPr/>
                  </pic:nvPicPr>
                  <pic:blipFill>
                    <a:blip r:embed="rId48"/>
                    <a:stretch>
                      <a:fillRect/>
                    </a:stretch>
                  </pic:blipFill>
                  <pic:spPr>
                    <a:xfrm>
                      <a:off x="0" y="0"/>
                      <a:ext cx="5760720" cy="2407920"/>
                    </a:xfrm>
                    <a:prstGeom prst="rect">
                      <a:avLst/>
                    </a:prstGeom>
                  </pic:spPr>
                </pic:pic>
              </a:graphicData>
            </a:graphic>
          </wp:inline>
        </w:drawing>
      </w:r>
    </w:p>
    <w:p w14:paraId="495A9A20" w14:textId="46229C4E" w:rsidR="004D2B91" w:rsidRPr="0022492F" w:rsidRDefault="00780DD3" w:rsidP="004D2B91">
      <w:pPr>
        <w:pStyle w:val="Titre4"/>
      </w:pPr>
      <w:r>
        <w:t>a</w:t>
      </w:r>
      <w:r w:rsidR="004D2B91" w:rsidRPr="0022492F">
        <w:t xml:space="preserve"> = week ends</w:t>
      </w:r>
      <w:r w:rsidR="000B3494" w:rsidRPr="0022492F">
        <w:t xml:space="preserve">  </w:t>
      </w:r>
      <w:r w:rsidR="000B3494">
        <w:t>- FAIT</w:t>
      </w:r>
    </w:p>
    <w:p w14:paraId="18A4A65C" w14:textId="62A43872" w:rsidR="004D2B91" w:rsidRPr="00DE59FA" w:rsidRDefault="004D2B91" w:rsidP="004D2B91">
      <w:r w:rsidRPr="00DE59FA">
        <w:t xml:space="preserve">Russe :  </w:t>
      </w:r>
      <w:r w:rsidR="00DE59FA" w:rsidRPr="00DE59FA">
        <w:t xml:space="preserve">  =ET(JOURSEM(K$5;2)&gt;5;$B6&lt;&gt;"")</w:t>
      </w:r>
    </w:p>
    <w:p w14:paraId="1D470A15" w14:textId="66946088" w:rsidR="004D2B91" w:rsidRDefault="004D2B91" w:rsidP="004D2B91">
      <w:pPr>
        <w:ind w:firstLine="708"/>
      </w:pPr>
      <w:r w:rsidRPr="00DE59FA">
        <w:t>=$K$6:$AJ$51</w:t>
      </w:r>
    </w:p>
    <w:p w14:paraId="7E91FBBC" w14:textId="55A32B9A" w:rsidR="00DE59FA" w:rsidRDefault="00DE59FA" w:rsidP="00DE59FA">
      <w:r>
        <w:lastRenderedPageBreak/>
        <w:t>Mon wbs </w:t>
      </w:r>
      <w:r w:rsidR="00780DD3">
        <w:t xml:space="preserve">/ </w:t>
      </w:r>
      <w:r w:rsidR="00780DD3" w:rsidRPr="00780DD3">
        <w:t>Gantt avec tab croise dyn</w:t>
      </w:r>
      <w:r>
        <w:t xml:space="preserve"> </w:t>
      </w:r>
      <w:r w:rsidR="00780DD3">
        <w:tab/>
      </w:r>
      <w:r w:rsidRPr="00DE59FA">
        <w:t>=ET(JOURSEM(L$11;2)&gt;5;$B12&lt;&gt;"")</w:t>
      </w:r>
    </w:p>
    <w:p w14:paraId="257B403A" w14:textId="336C1D0C" w:rsidR="00DE59FA" w:rsidRDefault="00780DD3" w:rsidP="00DE59FA">
      <w:r>
        <w:tab/>
      </w:r>
      <w:r>
        <w:tab/>
      </w:r>
      <w:r>
        <w:tab/>
      </w:r>
      <w:r>
        <w:tab/>
      </w:r>
      <w:r>
        <w:tab/>
      </w:r>
      <w:r w:rsidR="00DE59FA" w:rsidRPr="00A72B9A">
        <w:t>=$L$12:$AK$49</w:t>
      </w:r>
    </w:p>
    <w:p w14:paraId="15A6682B" w14:textId="5B59B521" w:rsidR="00780DD3" w:rsidRDefault="0008650D" w:rsidP="00DE59FA">
      <w:r>
        <w:t xml:space="preserve">Mon wbs / </w:t>
      </w:r>
      <w:r w:rsidRPr="00780DD3">
        <w:t>Gantt</w:t>
      </w:r>
      <w:r>
        <w:tab/>
      </w:r>
      <w:r w:rsidRPr="00DE59FA">
        <w:t>=ET(JOURSEM(</w:t>
      </w:r>
      <w:r w:rsidRPr="0008650D">
        <w:t>N</w:t>
      </w:r>
      <w:r w:rsidRPr="00DE59FA">
        <w:t>$1</w:t>
      </w:r>
      <w:r w:rsidR="00E057F9">
        <w:t>2</w:t>
      </w:r>
      <w:r w:rsidRPr="00DE59FA">
        <w:t>;2)&gt;5;$</w:t>
      </w:r>
      <w:r>
        <w:t>A</w:t>
      </w:r>
      <w:r w:rsidRPr="00DE59FA">
        <w:t>1</w:t>
      </w:r>
      <w:r>
        <w:t>4</w:t>
      </w:r>
      <w:r w:rsidRPr="00DE59FA">
        <w:t>&lt;&gt;"")</w:t>
      </w:r>
      <w:r>
        <w:t xml:space="preserve"> </w:t>
      </w:r>
    </w:p>
    <w:p w14:paraId="08D0A930" w14:textId="024978A8" w:rsidR="0008650D" w:rsidRDefault="0008650D" w:rsidP="00DE59FA">
      <w:r>
        <w:tab/>
      </w:r>
      <w:r>
        <w:tab/>
      </w:r>
      <w:r>
        <w:tab/>
      </w:r>
      <w:r w:rsidRPr="0008650D">
        <w:t>=$N$14:$AO$57</w:t>
      </w:r>
    </w:p>
    <w:p w14:paraId="3C45DA7E" w14:textId="77777777" w:rsidR="00780DD3" w:rsidRDefault="00780DD3" w:rsidP="00DE59FA"/>
    <w:p w14:paraId="70D1E0DE" w14:textId="5C9C68ED" w:rsidR="00797692" w:rsidRPr="006F2996" w:rsidRDefault="00797692" w:rsidP="00797692">
      <w:pPr>
        <w:pStyle w:val="Titre4"/>
      </w:pPr>
      <w:r w:rsidRPr="006F2996">
        <w:t>c =</w:t>
      </w:r>
      <w:r w:rsidR="003854BB">
        <w:t xml:space="preserve"> </w:t>
      </w:r>
      <w:r w:rsidR="00B44679">
        <w:t>Jours  OK</w:t>
      </w:r>
      <w:r w:rsidR="003854BB">
        <w:t xml:space="preserve"> - </w:t>
      </w:r>
      <w:r w:rsidRPr="006F2996">
        <w:t xml:space="preserve">vert turquoise  </w:t>
      </w:r>
      <w:r w:rsidR="000B3494">
        <w:t>- FAIT</w:t>
      </w:r>
    </w:p>
    <w:p w14:paraId="72D858C1" w14:textId="0C7D60AE" w:rsidR="00797692" w:rsidRDefault="009756DB" w:rsidP="00DE59FA">
      <w:r w:rsidRPr="00DE59FA">
        <w:t xml:space="preserve">Russe :    </w:t>
      </w:r>
      <w:r w:rsidR="006F2996" w:rsidRPr="00393D42">
        <w:t>=ET(K$5&gt;=$D6;SERIE.JOUR.OUVRE.INTL($D6;$G6;1)-1&gt;=K$5)</w:t>
      </w:r>
    </w:p>
    <w:p w14:paraId="3E25BEDF" w14:textId="77777777" w:rsidR="009756DB" w:rsidRDefault="009756DB" w:rsidP="009756DB">
      <w:pPr>
        <w:ind w:firstLine="708"/>
      </w:pPr>
      <w:r w:rsidRPr="00DE59FA">
        <w:t>=$K$6:$AJ$51</w:t>
      </w:r>
    </w:p>
    <w:p w14:paraId="3CEDB930" w14:textId="37E96F25" w:rsidR="00B97DB4" w:rsidRDefault="00B97DB4" w:rsidP="00624CE0">
      <w:pPr>
        <w:rPr>
          <w:i/>
          <w:iCs/>
        </w:rPr>
      </w:pPr>
      <w:r>
        <w:rPr>
          <w:i/>
          <w:iCs/>
        </w:rPr>
        <w:t xml:space="preserve">D6 = date début = </w:t>
      </w:r>
      <w:r w:rsidR="000B3494">
        <w:rPr>
          <w:i/>
          <w:iCs/>
        </w:rPr>
        <w:t>F</w:t>
      </w:r>
      <w:r>
        <w:rPr>
          <w:i/>
          <w:iCs/>
        </w:rPr>
        <w:t>12 [c’est ok ]</w:t>
      </w:r>
    </w:p>
    <w:p w14:paraId="1D64B8E6" w14:textId="77777777" w:rsidR="008C3C2F" w:rsidRDefault="008C3C2F" w:rsidP="008C3C2F">
      <w:pPr>
        <w:rPr>
          <w:i/>
          <w:iCs/>
        </w:rPr>
      </w:pPr>
      <w:r w:rsidRPr="003A1643">
        <w:rPr>
          <w:i/>
          <w:iCs/>
        </w:rPr>
        <w:t>G6 est problématique  car cela correspond à « Days completed » alors que l’on a juste « RAF »</w:t>
      </w:r>
    </w:p>
    <w:p w14:paraId="207E03CE" w14:textId="79BC80D7" w:rsidR="008C3C2F" w:rsidRPr="008C3C2F" w:rsidRDefault="008C3C2F" w:rsidP="00624CE0">
      <w:pPr>
        <w:rPr>
          <w:i/>
          <w:iCs/>
        </w:rPr>
      </w:pPr>
      <w:r w:rsidRPr="008C3C2F">
        <w:rPr>
          <w:i/>
          <w:iCs/>
        </w:rPr>
        <w:t>K</w:t>
      </w:r>
      <w:r w:rsidRPr="008C3C2F">
        <w:t>$</w:t>
      </w:r>
      <w:r w:rsidRPr="008C3C2F">
        <w:rPr>
          <w:i/>
          <w:iCs/>
        </w:rPr>
        <w:t xml:space="preserve">5 = date affichée  en cours = </w:t>
      </w:r>
      <w:r w:rsidRPr="008C3C2F">
        <w:t>L$11</w:t>
      </w:r>
      <w:r w:rsidRPr="008C3C2F">
        <w:rPr>
          <w:i/>
          <w:iCs/>
        </w:rPr>
        <w:t xml:space="preserve">  [c’est ok ]</w:t>
      </w:r>
    </w:p>
    <w:p w14:paraId="4C822525" w14:textId="77777777" w:rsidR="003A1643" w:rsidRDefault="003A1643" w:rsidP="00624CE0"/>
    <w:p w14:paraId="49184289" w14:textId="5EC9AAD9" w:rsidR="009756DB" w:rsidRPr="006F2996" w:rsidRDefault="009756DB" w:rsidP="009756DB">
      <w:r w:rsidRPr="006F2996">
        <w:t xml:space="preserve">Mon wbs : </w:t>
      </w:r>
      <w:r w:rsidR="006F2996" w:rsidRPr="006F2996">
        <w:t>=ET(L$11&gt;=$</w:t>
      </w:r>
      <w:r w:rsidR="000B3494">
        <w:t>F</w:t>
      </w:r>
      <w:r w:rsidR="006F2996" w:rsidRPr="006F2996">
        <w:t>12;SERIE.JOUR.OUVRE.INTL($</w:t>
      </w:r>
      <w:r w:rsidR="000B3494">
        <w:t>F</w:t>
      </w:r>
      <w:r w:rsidR="006F2996" w:rsidRPr="006F2996">
        <w:t>12;</w:t>
      </w:r>
      <w:r w:rsidR="008C3C2F">
        <w:t>(</w:t>
      </w:r>
      <w:r w:rsidR="006F2996" w:rsidRPr="006F2996">
        <w:t>$</w:t>
      </w:r>
      <w:r w:rsidR="008C3C2F">
        <w:t>J</w:t>
      </w:r>
      <w:r w:rsidR="006F2996" w:rsidRPr="006F2996">
        <w:t>12</w:t>
      </w:r>
      <w:r w:rsidR="008C3C2F">
        <w:t>-</w:t>
      </w:r>
      <w:r w:rsidR="008C3C2F" w:rsidRPr="006F2996">
        <w:t>$</w:t>
      </w:r>
      <w:r w:rsidR="008C3C2F">
        <w:t>I12)</w:t>
      </w:r>
      <w:r w:rsidR="006F2996" w:rsidRPr="006F2996">
        <w:t>;1)-1&gt;=L$11)</w:t>
      </w:r>
    </w:p>
    <w:p w14:paraId="42BD4D39" w14:textId="77777777" w:rsidR="009756DB" w:rsidRDefault="009756DB" w:rsidP="009756DB">
      <w:r>
        <w:tab/>
      </w:r>
      <w:r w:rsidRPr="00A72B9A">
        <w:t>=$L$12:$AK$49</w:t>
      </w:r>
    </w:p>
    <w:p w14:paraId="6598A821" w14:textId="77777777" w:rsidR="003854BB" w:rsidRDefault="003854BB" w:rsidP="003854BB">
      <w:r>
        <w:t>première date affichée &gt;= date début</w:t>
      </w:r>
    </w:p>
    <w:p w14:paraId="2C76E6B6" w14:textId="77777777" w:rsidR="003854BB" w:rsidRDefault="003854BB" w:rsidP="003854BB">
      <w:r>
        <w:t>première date affichée  &lt;= date de fin calculée -1</w:t>
      </w:r>
    </w:p>
    <w:p w14:paraId="3E643C51" w14:textId="50E6D314" w:rsidR="00E057F9" w:rsidRPr="00E057F9" w:rsidRDefault="00E057F9" w:rsidP="00E057F9">
      <w:pPr>
        <w:rPr>
          <w:sz w:val="20"/>
          <w:szCs w:val="20"/>
        </w:rPr>
      </w:pPr>
      <w:r w:rsidRPr="00E057F9">
        <w:rPr>
          <w:sz w:val="20"/>
          <w:szCs w:val="20"/>
        </w:rPr>
        <w:t xml:space="preserve">Mon wbs / Gantt avec tab croise dyn </w:t>
      </w:r>
      <w:r w:rsidRPr="00E057F9">
        <w:rPr>
          <w:sz w:val="20"/>
          <w:szCs w:val="20"/>
        </w:rPr>
        <w:tab/>
        <w:t>=ET(L$11&gt;=$F12;SERIE.JOUR.OUVRE.INTL($F12;($J12-$I12);1)-1&gt;=L$11)</w:t>
      </w:r>
    </w:p>
    <w:p w14:paraId="266AD614" w14:textId="77777777" w:rsidR="00E057F9" w:rsidRDefault="00E057F9" w:rsidP="00E057F9">
      <w:r>
        <w:tab/>
      </w:r>
      <w:r>
        <w:tab/>
      </w:r>
      <w:r>
        <w:tab/>
      </w:r>
      <w:r>
        <w:tab/>
      </w:r>
      <w:r>
        <w:tab/>
      </w:r>
      <w:r w:rsidRPr="00A72B9A">
        <w:t>=$L$12:$AK$49</w:t>
      </w:r>
    </w:p>
    <w:p w14:paraId="1C369D3C" w14:textId="73652197" w:rsidR="008D7289" w:rsidRPr="00E057F9" w:rsidRDefault="00E057F9" w:rsidP="008D7289">
      <w:pPr>
        <w:rPr>
          <w:sz w:val="20"/>
          <w:szCs w:val="20"/>
        </w:rPr>
      </w:pPr>
      <w:r>
        <w:t xml:space="preserve">Mon wbs / </w:t>
      </w:r>
      <w:r w:rsidRPr="00780DD3">
        <w:t>Gantt</w:t>
      </w:r>
      <w:r>
        <w:tab/>
      </w:r>
      <w:r w:rsidR="008D7289" w:rsidRPr="00E057F9">
        <w:rPr>
          <w:sz w:val="20"/>
          <w:szCs w:val="20"/>
        </w:rPr>
        <w:t>=ET(</w:t>
      </w:r>
      <w:r w:rsidR="008D7289" w:rsidRPr="0008650D">
        <w:t>N</w:t>
      </w:r>
      <w:r w:rsidR="008D7289" w:rsidRPr="00DE59FA">
        <w:t>$1</w:t>
      </w:r>
      <w:r w:rsidR="008D7289">
        <w:t>2</w:t>
      </w:r>
      <w:r w:rsidR="008D7289" w:rsidRPr="00E057F9">
        <w:rPr>
          <w:sz w:val="20"/>
          <w:szCs w:val="20"/>
        </w:rPr>
        <w:t>&gt;=$</w:t>
      </w:r>
      <w:r w:rsidR="008D7289">
        <w:rPr>
          <w:sz w:val="20"/>
          <w:szCs w:val="20"/>
        </w:rPr>
        <w:t>J</w:t>
      </w:r>
      <w:r w:rsidR="008D7289" w:rsidRPr="00E057F9">
        <w:rPr>
          <w:sz w:val="20"/>
          <w:szCs w:val="20"/>
        </w:rPr>
        <w:t>1</w:t>
      </w:r>
      <w:r w:rsidR="008D7289">
        <w:rPr>
          <w:sz w:val="20"/>
          <w:szCs w:val="20"/>
        </w:rPr>
        <w:t>4</w:t>
      </w:r>
      <w:r w:rsidR="008D7289" w:rsidRPr="00E057F9">
        <w:rPr>
          <w:sz w:val="20"/>
          <w:szCs w:val="20"/>
        </w:rPr>
        <w:t>;SERIE.JOUR.OUVRE.INTL($</w:t>
      </w:r>
      <w:r w:rsidR="008D7289">
        <w:rPr>
          <w:sz w:val="20"/>
          <w:szCs w:val="20"/>
        </w:rPr>
        <w:t>J</w:t>
      </w:r>
      <w:r w:rsidR="008D7289" w:rsidRPr="00E057F9">
        <w:rPr>
          <w:sz w:val="20"/>
          <w:szCs w:val="20"/>
        </w:rPr>
        <w:t>1</w:t>
      </w:r>
      <w:r w:rsidR="008D7289">
        <w:rPr>
          <w:sz w:val="20"/>
          <w:szCs w:val="20"/>
        </w:rPr>
        <w:t>4</w:t>
      </w:r>
      <w:r w:rsidR="008D7289" w:rsidRPr="00E057F9">
        <w:rPr>
          <w:sz w:val="20"/>
          <w:szCs w:val="20"/>
        </w:rPr>
        <w:t>;($</w:t>
      </w:r>
      <w:r w:rsidR="008D7289">
        <w:rPr>
          <w:sz w:val="20"/>
          <w:szCs w:val="20"/>
        </w:rPr>
        <w:t>I</w:t>
      </w:r>
      <w:r w:rsidR="008D7289" w:rsidRPr="00E057F9">
        <w:rPr>
          <w:sz w:val="20"/>
          <w:szCs w:val="20"/>
        </w:rPr>
        <w:t>1</w:t>
      </w:r>
      <w:r w:rsidR="008D7289">
        <w:rPr>
          <w:sz w:val="20"/>
          <w:szCs w:val="20"/>
        </w:rPr>
        <w:t>4</w:t>
      </w:r>
      <w:r w:rsidR="008D7289" w:rsidRPr="00E057F9">
        <w:rPr>
          <w:sz w:val="20"/>
          <w:szCs w:val="20"/>
        </w:rPr>
        <w:t>-$</w:t>
      </w:r>
      <w:r w:rsidR="008D7289">
        <w:rPr>
          <w:sz w:val="20"/>
          <w:szCs w:val="20"/>
        </w:rPr>
        <w:t>G</w:t>
      </w:r>
      <w:r w:rsidR="008D7289" w:rsidRPr="00E057F9">
        <w:rPr>
          <w:sz w:val="20"/>
          <w:szCs w:val="20"/>
        </w:rPr>
        <w:t>1</w:t>
      </w:r>
      <w:r w:rsidR="008D7289">
        <w:rPr>
          <w:sz w:val="20"/>
          <w:szCs w:val="20"/>
        </w:rPr>
        <w:t>4</w:t>
      </w:r>
      <w:r w:rsidR="008D7289" w:rsidRPr="00E057F9">
        <w:rPr>
          <w:sz w:val="20"/>
          <w:szCs w:val="20"/>
        </w:rPr>
        <w:t>);1)-1&gt;=</w:t>
      </w:r>
      <w:r w:rsidR="008D7289" w:rsidRPr="0008650D">
        <w:t>N</w:t>
      </w:r>
      <w:r w:rsidR="008D7289" w:rsidRPr="00DE59FA">
        <w:t>$1</w:t>
      </w:r>
      <w:r w:rsidR="008D7289">
        <w:t>2</w:t>
      </w:r>
      <w:r w:rsidR="008D7289" w:rsidRPr="00E057F9">
        <w:rPr>
          <w:sz w:val="20"/>
          <w:szCs w:val="20"/>
        </w:rPr>
        <w:t>)</w:t>
      </w:r>
    </w:p>
    <w:p w14:paraId="7D088290" w14:textId="77777777" w:rsidR="00E057F9" w:rsidRDefault="00E057F9" w:rsidP="00E057F9">
      <w:r>
        <w:tab/>
      </w:r>
      <w:r>
        <w:tab/>
      </w:r>
      <w:r>
        <w:tab/>
      </w:r>
      <w:r w:rsidRPr="0008650D">
        <w:t>=$N$14:$AO$57</w:t>
      </w:r>
    </w:p>
    <w:p w14:paraId="323F36CA" w14:textId="77777777" w:rsidR="009756DB" w:rsidRDefault="009756DB" w:rsidP="00DE59FA"/>
    <w:p w14:paraId="6A4EF9DD" w14:textId="77777777" w:rsidR="00382471" w:rsidRPr="00DE59FA" w:rsidRDefault="00382471" w:rsidP="00DE59FA"/>
    <w:p w14:paraId="3E4B153D" w14:textId="519CDD7E" w:rsidR="00FF0A1D" w:rsidRDefault="00DE59FA" w:rsidP="00FF0A1D">
      <w:pPr>
        <w:pStyle w:val="Titre4"/>
      </w:pPr>
      <w:r>
        <w:t>D</w:t>
      </w:r>
      <w:r w:rsidR="009B1235">
        <w:t xml:space="preserve"> </w:t>
      </w:r>
      <w:r w:rsidR="00FF0A1D">
        <w:t>= tâche en retard</w:t>
      </w:r>
      <w:r w:rsidR="002A38FF">
        <w:t xml:space="preserve"> </w:t>
      </w:r>
      <w:r w:rsidR="00FF0A1D">
        <w:t>commencée</w:t>
      </w:r>
    </w:p>
    <w:p w14:paraId="333F0089" w14:textId="77777777" w:rsidR="00303ACE" w:rsidRDefault="00303ACE" w:rsidP="00303ACE"/>
    <w:p w14:paraId="13045DA4" w14:textId="77777777" w:rsidR="00303ACE" w:rsidRDefault="00303ACE" w:rsidP="00303ACE">
      <w:r w:rsidRPr="00BB5EC8">
        <w:rPr>
          <w:noProof/>
        </w:rPr>
        <w:lastRenderedPageBreak/>
        <w:drawing>
          <wp:inline distT="0" distB="0" distL="0" distR="0" wp14:anchorId="0191831D" wp14:editId="465FAA21">
            <wp:extent cx="5265876" cy="2217612"/>
            <wp:effectExtent l="0" t="0" r="0" b="0"/>
            <wp:docPr id="196621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1473" name=""/>
                    <pic:cNvPicPr/>
                  </pic:nvPicPr>
                  <pic:blipFill>
                    <a:blip r:embed="rId49"/>
                    <a:stretch>
                      <a:fillRect/>
                    </a:stretch>
                  </pic:blipFill>
                  <pic:spPr>
                    <a:xfrm>
                      <a:off x="0" y="0"/>
                      <a:ext cx="5265876" cy="2217612"/>
                    </a:xfrm>
                    <a:prstGeom prst="rect">
                      <a:avLst/>
                    </a:prstGeom>
                  </pic:spPr>
                </pic:pic>
              </a:graphicData>
            </a:graphic>
          </wp:inline>
        </w:drawing>
      </w:r>
    </w:p>
    <w:p w14:paraId="29891633" w14:textId="77777777" w:rsidR="00303ACE" w:rsidRDefault="00303ACE" w:rsidP="00303ACE"/>
    <w:p w14:paraId="4CDA022B" w14:textId="47526074" w:rsidR="00217451" w:rsidRDefault="00217451" w:rsidP="00217451">
      <w:pPr>
        <w:pStyle w:val="Paragraphedeliste"/>
      </w:pPr>
    </w:p>
    <w:p w14:paraId="7F247737" w14:textId="41FF8A94" w:rsidR="005238C0" w:rsidRDefault="005238C0" w:rsidP="005238C0">
      <w:r>
        <w:t>RUSSE</w:t>
      </w:r>
      <w:r w:rsidR="00203A43">
        <w:t xml:space="preserve"> : </w:t>
      </w:r>
      <w:r w:rsidRPr="005238C0">
        <w:t>=ET(K$5&gt;=SERIE.JOUR.OUVRE.INTL($D6;$G6;1);$H6=0;K$5&lt;=$E6)</w:t>
      </w:r>
    </w:p>
    <w:p w14:paraId="1B86A44F" w14:textId="338969E4" w:rsidR="00203A43" w:rsidRPr="00190EF2" w:rsidRDefault="00203A43" w:rsidP="005238C0">
      <w:r w:rsidRPr="00190EF2">
        <w:t>mon WBS : =ET(L$11&gt;=SERIE.JOUR.OUVRE.INTL($</w:t>
      </w:r>
      <w:r w:rsidR="008508A2" w:rsidRPr="00190EF2">
        <w:t>F</w:t>
      </w:r>
      <w:r w:rsidRPr="00190EF2">
        <w:t>12;</w:t>
      </w:r>
      <w:r w:rsidR="008508A2" w:rsidRPr="00190EF2">
        <w:t>($J12-$I12)</w:t>
      </w:r>
      <w:r w:rsidRPr="00190EF2">
        <w:t>;1);</w:t>
      </w:r>
      <w:r w:rsidR="004C04EB" w:rsidRPr="00190EF2">
        <w:t xml:space="preserve"> $</w:t>
      </w:r>
      <w:r w:rsidRPr="00190EF2">
        <w:t>K12=0;L$11&lt;=$</w:t>
      </w:r>
      <w:r w:rsidR="00190EF2" w:rsidRPr="00190EF2">
        <w:t>G</w:t>
      </w:r>
      <w:r w:rsidRPr="00190EF2">
        <w:t>12)</w:t>
      </w:r>
    </w:p>
    <w:p w14:paraId="050627D4" w14:textId="70C963F3" w:rsidR="005238C0" w:rsidRDefault="005238C0" w:rsidP="005238C0">
      <w:r w:rsidRPr="005238C0">
        <w:t>=$K$6:$AJ$51</w:t>
      </w:r>
    </w:p>
    <w:p w14:paraId="38307138" w14:textId="77777777" w:rsidR="00B44679" w:rsidRDefault="00B44679" w:rsidP="00B44679">
      <w:pPr>
        <w:rPr>
          <w:i/>
          <w:iCs/>
        </w:rPr>
      </w:pPr>
      <w:r>
        <w:rPr>
          <w:i/>
          <w:iCs/>
        </w:rPr>
        <w:t>D6 = date début = F12 [c’est ok ]</w:t>
      </w:r>
    </w:p>
    <w:p w14:paraId="35745633" w14:textId="77777777" w:rsidR="00B44679" w:rsidRDefault="00B44679" w:rsidP="00B44679">
      <w:pPr>
        <w:rPr>
          <w:i/>
          <w:iCs/>
        </w:rPr>
      </w:pPr>
      <w:r w:rsidRPr="003A1643">
        <w:rPr>
          <w:i/>
          <w:iCs/>
        </w:rPr>
        <w:t>G6 est problématique  car cela correspond à « Days completed » alors que l’on a juste « RAF »</w:t>
      </w:r>
    </w:p>
    <w:p w14:paraId="3A5634FD" w14:textId="5A28A343" w:rsidR="008508A2" w:rsidRPr="008508A2" w:rsidRDefault="008508A2" w:rsidP="00B44679">
      <w:r>
        <w:rPr>
          <w:i/>
          <w:iCs/>
        </w:rPr>
        <w:tab/>
        <w:t xml:space="preserve">= </w:t>
      </w:r>
      <w:r>
        <w:t>(</w:t>
      </w:r>
      <w:r w:rsidRPr="006F2996">
        <w:t>$</w:t>
      </w:r>
      <w:r>
        <w:t>J</w:t>
      </w:r>
      <w:r w:rsidRPr="006F2996">
        <w:t>12</w:t>
      </w:r>
      <w:r>
        <w:t>-</w:t>
      </w:r>
      <w:r w:rsidRPr="006F2996">
        <w:t>$</w:t>
      </w:r>
      <w:r>
        <w:t>I12)</w:t>
      </w:r>
    </w:p>
    <w:p w14:paraId="4B1BA8BC" w14:textId="77777777" w:rsidR="00B44679" w:rsidRPr="008C3C2F" w:rsidRDefault="00B44679" w:rsidP="00B44679">
      <w:pPr>
        <w:rPr>
          <w:i/>
          <w:iCs/>
        </w:rPr>
      </w:pPr>
      <w:r w:rsidRPr="008C3C2F">
        <w:rPr>
          <w:i/>
          <w:iCs/>
        </w:rPr>
        <w:t>K</w:t>
      </w:r>
      <w:r w:rsidRPr="008C3C2F">
        <w:t>$</w:t>
      </w:r>
      <w:r w:rsidRPr="008C3C2F">
        <w:rPr>
          <w:i/>
          <w:iCs/>
        </w:rPr>
        <w:t xml:space="preserve">5 = date affichée  en cours = </w:t>
      </w:r>
      <w:r w:rsidRPr="008C3C2F">
        <w:t>L$11</w:t>
      </w:r>
      <w:r w:rsidRPr="008C3C2F">
        <w:rPr>
          <w:i/>
          <w:iCs/>
        </w:rPr>
        <w:t xml:space="preserve">  [c’est ok ]</w:t>
      </w:r>
    </w:p>
    <w:p w14:paraId="7A4D6520" w14:textId="1E9049A8" w:rsidR="00EC4FCD" w:rsidRDefault="004C04EB" w:rsidP="00303ACE">
      <w:r w:rsidRPr="004C04EB">
        <w:t>$H6 = % avancement = $K12</w:t>
      </w:r>
    </w:p>
    <w:p w14:paraId="2B03DDDA" w14:textId="5E6E750F" w:rsidR="004C04EB" w:rsidRPr="00190EF2" w:rsidRDefault="004C04EB" w:rsidP="00303ACE">
      <w:r w:rsidRPr="00190EF2">
        <w:t xml:space="preserve">$E6 = </w:t>
      </w:r>
      <w:r w:rsidR="00190EF2" w:rsidRPr="00190EF2">
        <w:t>date de fin = $G12</w:t>
      </w:r>
    </w:p>
    <w:p w14:paraId="60526294" w14:textId="1279C91F" w:rsidR="006165DA" w:rsidRDefault="00EC4FCD" w:rsidP="00303ACE">
      <w:r>
        <w:t>Conclusion : la première date affichée est &gt;= date de fin calculée+ 0% d’avancement + &lt;=date de fin prévue)</w:t>
      </w:r>
    </w:p>
    <w:p w14:paraId="02B8BDBB" w14:textId="77777777" w:rsidR="007D58C5" w:rsidRDefault="007D58C5" w:rsidP="00F05F84">
      <w:pPr>
        <w:rPr>
          <w:sz w:val="20"/>
          <w:szCs w:val="20"/>
        </w:rPr>
      </w:pPr>
    </w:p>
    <w:p w14:paraId="5584DE19" w14:textId="740688F0" w:rsidR="00F05F84" w:rsidRPr="00E057F9" w:rsidRDefault="00F05F84" w:rsidP="00F05F84">
      <w:pPr>
        <w:rPr>
          <w:sz w:val="20"/>
          <w:szCs w:val="20"/>
        </w:rPr>
      </w:pPr>
      <w:r w:rsidRPr="00E057F9">
        <w:rPr>
          <w:sz w:val="20"/>
          <w:szCs w:val="20"/>
        </w:rPr>
        <w:t xml:space="preserve">Mon wbs / Gantt avec tab croise dyn </w:t>
      </w:r>
      <w:r w:rsidRPr="00E057F9">
        <w:rPr>
          <w:sz w:val="20"/>
          <w:szCs w:val="20"/>
        </w:rPr>
        <w:tab/>
      </w:r>
      <w:r w:rsidR="006721E1" w:rsidRPr="006721E1">
        <w:rPr>
          <w:sz w:val="18"/>
          <w:szCs w:val="18"/>
        </w:rPr>
        <w:t>=ET(L$11&gt;=SERIE.JOUR.OUVRE.INTL($F12;($J12-$I12);1); $K12=0;L$11&lt;=$G12)</w:t>
      </w:r>
    </w:p>
    <w:p w14:paraId="65494596" w14:textId="77777777" w:rsidR="00F05F84" w:rsidRDefault="00F05F84" w:rsidP="00F05F84">
      <w:r>
        <w:tab/>
      </w:r>
      <w:r>
        <w:tab/>
      </w:r>
      <w:r>
        <w:tab/>
      </w:r>
      <w:r>
        <w:tab/>
      </w:r>
      <w:r>
        <w:tab/>
      </w:r>
      <w:r w:rsidRPr="00A72B9A">
        <w:t>=$L$12:$AK$49</w:t>
      </w:r>
    </w:p>
    <w:p w14:paraId="0E3FC3FC" w14:textId="61BDD906" w:rsidR="002A38FF" w:rsidRPr="002A38FF" w:rsidRDefault="00F05F84" w:rsidP="007D58C5">
      <w:pPr>
        <w:rPr>
          <w:sz w:val="16"/>
          <w:szCs w:val="16"/>
        </w:rPr>
      </w:pPr>
      <w:r w:rsidRPr="002A38FF">
        <w:rPr>
          <w:sz w:val="16"/>
          <w:szCs w:val="16"/>
        </w:rPr>
        <w:t>Mon wbs / Gantt</w:t>
      </w:r>
      <w:r w:rsidR="002A38FF">
        <w:rPr>
          <w:sz w:val="16"/>
          <w:szCs w:val="16"/>
        </w:rPr>
        <w:t xml:space="preserve"> (formule modifiée)</w:t>
      </w:r>
      <w:r w:rsidRPr="002A38FF">
        <w:rPr>
          <w:sz w:val="16"/>
          <w:szCs w:val="16"/>
        </w:rPr>
        <w:tab/>
      </w:r>
      <w:r w:rsidR="002A38FF" w:rsidRPr="002A38FF">
        <w:rPr>
          <w:sz w:val="16"/>
          <w:szCs w:val="16"/>
        </w:rPr>
        <w:t>=ET(N$12&gt;=SERIE.JOUR.OUVRE.INTL($J14;($I14-$G14);1);$L12&gt;0;$L12&lt;1; N$12&lt;=$K14)</w:t>
      </w:r>
    </w:p>
    <w:p w14:paraId="545A0070" w14:textId="77777777" w:rsidR="00F05F84" w:rsidRDefault="00F05F84" w:rsidP="00F05F84">
      <w:r>
        <w:tab/>
      </w:r>
      <w:r>
        <w:tab/>
      </w:r>
      <w:r>
        <w:tab/>
      </w:r>
      <w:r w:rsidRPr="0008650D">
        <w:t>=$N$14:$AO$57</w:t>
      </w:r>
    </w:p>
    <w:p w14:paraId="38FC1C73" w14:textId="77777777" w:rsidR="00382471" w:rsidRPr="00AF6FCF" w:rsidRDefault="00382471" w:rsidP="00303ACE"/>
    <w:p w14:paraId="063811CD" w14:textId="2D9863A7" w:rsidR="006721E1" w:rsidRDefault="006721E1" w:rsidP="00303ACE">
      <w:pPr>
        <w:rPr>
          <w:sz w:val="20"/>
          <w:szCs w:val="20"/>
        </w:rPr>
      </w:pPr>
      <w:r w:rsidRPr="007D58C5">
        <w:rPr>
          <w:sz w:val="20"/>
          <w:szCs w:val="20"/>
        </w:rPr>
        <w:t>=ET(N$12&gt;=SERIE.JOUR.OUVRE.INTL($J14;($I14-$G14);1); $L12</w:t>
      </w:r>
      <w:r>
        <w:rPr>
          <w:sz w:val="20"/>
          <w:szCs w:val="20"/>
        </w:rPr>
        <w:t>&lt;&gt;1</w:t>
      </w:r>
      <w:r w:rsidRPr="007D58C5">
        <w:rPr>
          <w:sz w:val="20"/>
          <w:szCs w:val="20"/>
        </w:rPr>
        <w:t>; N$12&lt;=$K14)</w:t>
      </w:r>
    </w:p>
    <w:p w14:paraId="611AF792" w14:textId="77777777" w:rsidR="006721E1" w:rsidRDefault="006721E1" w:rsidP="00303ACE">
      <w:pPr>
        <w:rPr>
          <w:sz w:val="20"/>
          <w:szCs w:val="20"/>
        </w:rPr>
      </w:pPr>
    </w:p>
    <w:p w14:paraId="214F884C" w14:textId="300F96DA" w:rsidR="00303ACE" w:rsidRDefault="00303ACE" w:rsidP="00303ACE">
      <w:r w:rsidRPr="00BB5EC8">
        <w:rPr>
          <w:noProof/>
        </w:rPr>
        <w:lastRenderedPageBreak/>
        <w:drawing>
          <wp:inline distT="0" distB="0" distL="0" distR="0" wp14:anchorId="5F0E8F7A" wp14:editId="4CA3184E">
            <wp:extent cx="3006547" cy="2342116"/>
            <wp:effectExtent l="0" t="0" r="3810" b="1270"/>
            <wp:docPr id="1231935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35503" name=""/>
                    <pic:cNvPicPr/>
                  </pic:nvPicPr>
                  <pic:blipFill>
                    <a:blip r:embed="rId50"/>
                    <a:stretch>
                      <a:fillRect/>
                    </a:stretch>
                  </pic:blipFill>
                  <pic:spPr>
                    <a:xfrm>
                      <a:off x="0" y="0"/>
                      <a:ext cx="3011773" cy="2346187"/>
                    </a:xfrm>
                    <a:prstGeom prst="rect">
                      <a:avLst/>
                    </a:prstGeom>
                  </pic:spPr>
                </pic:pic>
              </a:graphicData>
            </a:graphic>
          </wp:inline>
        </w:drawing>
      </w:r>
    </w:p>
    <w:p w14:paraId="032C8648" w14:textId="77777777" w:rsidR="00303ACE" w:rsidRDefault="00303ACE" w:rsidP="00303ACE">
      <w:r w:rsidRPr="00BB5EC8">
        <w:rPr>
          <w:noProof/>
        </w:rPr>
        <w:drawing>
          <wp:inline distT="0" distB="0" distL="0" distR="0" wp14:anchorId="27E85223" wp14:editId="16A3CE7A">
            <wp:extent cx="1656892" cy="1548727"/>
            <wp:effectExtent l="0" t="0" r="635" b="0"/>
            <wp:docPr id="2102212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2116" name=""/>
                    <pic:cNvPicPr/>
                  </pic:nvPicPr>
                  <pic:blipFill>
                    <a:blip r:embed="rId51"/>
                    <a:stretch>
                      <a:fillRect/>
                    </a:stretch>
                  </pic:blipFill>
                  <pic:spPr>
                    <a:xfrm>
                      <a:off x="0" y="0"/>
                      <a:ext cx="1660748" cy="1552331"/>
                    </a:xfrm>
                    <a:prstGeom prst="rect">
                      <a:avLst/>
                    </a:prstGeom>
                  </pic:spPr>
                </pic:pic>
              </a:graphicData>
            </a:graphic>
          </wp:inline>
        </w:drawing>
      </w:r>
    </w:p>
    <w:p w14:paraId="63BE6B89" w14:textId="77777777" w:rsidR="002A38FF" w:rsidRDefault="002A38FF" w:rsidP="00303ACE"/>
    <w:p w14:paraId="650B0969" w14:textId="33DA390C" w:rsidR="002A38FF" w:rsidRDefault="002A38FF" w:rsidP="002A38FF">
      <w:pPr>
        <w:pStyle w:val="Titre4"/>
      </w:pPr>
      <w:r>
        <w:t>D = tâche en retard non commencée</w:t>
      </w:r>
    </w:p>
    <w:p w14:paraId="2994EF7C" w14:textId="32FAB46D" w:rsidR="002A38FF" w:rsidRPr="002A38FF" w:rsidRDefault="002A38FF" w:rsidP="002A38FF">
      <w:pPr>
        <w:rPr>
          <w:sz w:val="16"/>
          <w:szCs w:val="16"/>
        </w:rPr>
      </w:pPr>
      <w:r w:rsidRPr="002A38FF">
        <w:rPr>
          <w:sz w:val="16"/>
          <w:szCs w:val="16"/>
        </w:rPr>
        <w:t>Mon wbs / Gantt</w:t>
      </w:r>
      <w:r>
        <w:rPr>
          <w:sz w:val="16"/>
          <w:szCs w:val="16"/>
        </w:rPr>
        <w:t xml:space="preserve"> (formule modifiée)</w:t>
      </w:r>
      <w:r w:rsidRPr="002A38FF">
        <w:rPr>
          <w:sz w:val="16"/>
          <w:szCs w:val="16"/>
        </w:rPr>
        <w:tab/>
        <w:t>=ET(N$12&gt;=SERIE.JOUR.OUVRE.INTL($J14;($I14-$G14);1);$L12</w:t>
      </w:r>
      <w:r>
        <w:rPr>
          <w:sz w:val="16"/>
          <w:szCs w:val="16"/>
        </w:rPr>
        <w:t>=</w:t>
      </w:r>
      <w:r w:rsidRPr="002A38FF">
        <w:rPr>
          <w:sz w:val="16"/>
          <w:szCs w:val="16"/>
        </w:rPr>
        <w:t>0; N$12&lt;=$K14)</w:t>
      </w:r>
    </w:p>
    <w:p w14:paraId="51B42975" w14:textId="77777777" w:rsidR="002A38FF" w:rsidRDefault="002A38FF" w:rsidP="002A38FF">
      <w:r>
        <w:tab/>
      </w:r>
      <w:r>
        <w:tab/>
      </w:r>
      <w:r>
        <w:tab/>
      </w:r>
      <w:r w:rsidRPr="0008650D">
        <w:t>=$N$14:$AO$57</w:t>
      </w:r>
    </w:p>
    <w:p w14:paraId="27A0F606" w14:textId="77777777" w:rsidR="002A38FF" w:rsidRDefault="002A38FF" w:rsidP="00303ACE"/>
    <w:p w14:paraId="3F4DBAD2" w14:textId="77777777" w:rsidR="00203A43" w:rsidRDefault="00203A43" w:rsidP="00303ACE"/>
    <w:p w14:paraId="27AAB4D0" w14:textId="77777777" w:rsidR="0022492F" w:rsidRDefault="0022492F" w:rsidP="0022492F">
      <w:pPr>
        <w:pStyle w:val="Titre4"/>
      </w:pPr>
      <w:r>
        <w:t>Barre de progression</w:t>
      </w:r>
    </w:p>
    <w:p w14:paraId="5AE74D3A" w14:textId="77777777" w:rsidR="0022492F" w:rsidRDefault="0022492F" w:rsidP="0022492F">
      <w:pPr>
        <w:rPr>
          <w:lang w:bidi="en-US"/>
        </w:rPr>
      </w:pPr>
    </w:p>
    <w:p w14:paraId="768A96B7" w14:textId="77777777" w:rsidR="0022492F" w:rsidRDefault="0022492F" w:rsidP="0022492F">
      <w:pPr>
        <w:rPr>
          <w:lang w:bidi="en-US"/>
        </w:rPr>
      </w:pPr>
      <w:r w:rsidRPr="009B2416">
        <w:rPr>
          <w:noProof/>
          <w:lang w:bidi="en-US"/>
        </w:rPr>
        <w:drawing>
          <wp:inline distT="0" distB="0" distL="0" distR="0" wp14:anchorId="3ED059EB" wp14:editId="5A16526E">
            <wp:extent cx="816036" cy="2514600"/>
            <wp:effectExtent l="0" t="0" r="3175" b="0"/>
            <wp:docPr id="1391403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03021" name=""/>
                    <pic:cNvPicPr/>
                  </pic:nvPicPr>
                  <pic:blipFill>
                    <a:blip r:embed="rId52"/>
                    <a:stretch>
                      <a:fillRect/>
                    </a:stretch>
                  </pic:blipFill>
                  <pic:spPr>
                    <a:xfrm>
                      <a:off x="0" y="0"/>
                      <a:ext cx="817742" cy="2519857"/>
                    </a:xfrm>
                    <a:prstGeom prst="rect">
                      <a:avLst/>
                    </a:prstGeom>
                  </pic:spPr>
                </pic:pic>
              </a:graphicData>
            </a:graphic>
          </wp:inline>
        </w:drawing>
      </w:r>
    </w:p>
    <w:p w14:paraId="3DC4D2DB" w14:textId="77777777" w:rsidR="0022492F" w:rsidRPr="009B2416" w:rsidRDefault="0022492F" w:rsidP="0022492F">
      <w:pPr>
        <w:rPr>
          <w:lang w:bidi="en-US"/>
        </w:rPr>
      </w:pPr>
    </w:p>
    <w:p w14:paraId="42D9F672" w14:textId="77777777" w:rsidR="0022492F" w:rsidRDefault="0022492F" w:rsidP="0022492F">
      <w:r w:rsidRPr="009B2416">
        <w:rPr>
          <w:noProof/>
        </w:rPr>
        <w:drawing>
          <wp:inline distT="0" distB="0" distL="0" distR="0" wp14:anchorId="2565196F" wp14:editId="328D7823">
            <wp:extent cx="4497672" cy="4089400"/>
            <wp:effectExtent l="0" t="0" r="0" b="6350"/>
            <wp:docPr id="1753284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702" name=""/>
                    <pic:cNvPicPr/>
                  </pic:nvPicPr>
                  <pic:blipFill>
                    <a:blip r:embed="rId53"/>
                    <a:stretch>
                      <a:fillRect/>
                    </a:stretch>
                  </pic:blipFill>
                  <pic:spPr>
                    <a:xfrm>
                      <a:off x="0" y="0"/>
                      <a:ext cx="4501911" cy="4093254"/>
                    </a:xfrm>
                    <a:prstGeom prst="rect">
                      <a:avLst/>
                    </a:prstGeom>
                  </pic:spPr>
                </pic:pic>
              </a:graphicData>
            </a:graphic>
          </wp:inline>
        </w:drawing>
      </w:r>
    </w:p>
    <w:p w14:paraId="4D278E78" w14:textId="6DB89261" w:rsidR="00303ACE" w:rsidRDefault="00E44101" w:rsidP="007456F1">
      <w:pPr>
        <w:pStyle w:val="Titre3"/>
      </w:pPr>
      <w:r>
        <w:t>Sauvegarde</w:t>
      </w:r>
    </w:p>
    <w:p w14:paraId="6378BF9E" w14:textId="77777777" w:rsidR="007456F1" w:rsidRDefault="007456F1" w:rsidP="00303ACE">
      <w:r>
        <w:t>□</w:t>
      </w:r>
    </w:p>
    <w:p w14:paraId="05BFEE29" w14:textId="77777777" w:rsidR="007456F1" w:rsidRDefault="007456F1" w:rsidP="00303ACE">
      <w:r w:rsidRPr="007456F1">
        <w:rPr>
          <w:noProof/>
        </w:rPr>
        <w:drawing>
          <wp:inline distT="0" distB="0" distL="0" distR="0" wp14:anchorId="2CE49F41" wp14:editId="6E2B0120">
            <wp:extent cx="4898572" cy="2083342"/>
            <wp:effectExtent l="0" t="0" r="0" b="0"/>
            <wp:docPr id="945849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9960" name=""/>
                    <pic:cNvPicPr/>
                  </pic:nvPicPr>
                  <pic:blipFill>
                    <a:blip r:embed="rId54"/>
                    <a:stretch>
                      <a:fillRect/>
                    </a:stretch>
                  </pic:blipFill>
                  <pic:spPr>
                    <a:xfrm>
                      <a:off x="0" y="0"/>
                      <a:ext cx="4910216" cy="2088294"/>
                    </a:xfrm>
                    <a:prstGeom prst="rect">
                      <a:avLst/>
                    </a:prstGeom>
                  </pic:spPr>
                </pic:pic>
              </a:graphicData>
            </a:graphic>
          </wp:inline>
        </w:drawing>
      </w:r>
    </w:p>
    <w:p w14:paraId="282B4BA2" w14:textId="79E5F39E" w:rsidR="00E44101" w:rsidRDefault="00E44101" w:rsidP="00303ACE">
      <w:r w:rsidRPr="00E44101">
        <w:t>=SEQUENCE(1;26;MIN(Tableau3[Date début])+'Données de référence'!D3;1)</w:t>
      </w:r>
    </w:p>
    <w:p w14:paraId="5D0566A0" w14:textId="77777777" w:rsidR="00303ACE" w:rsidRDefault="00303ACE" w:rsidP="0072071A"/>
    <w:p w14:paraId="3FFF5B24" w14:textId="77777777" w:rsidR="009B2416" w:rsidRDefault="009B2416" w:rsidP="0072071A"/>
    <w:p w14:paraId="76E8D0C0" w14:textId="4A8A8D9B" w:rsidR="006E2D40" w:rsidRDefault="006E2D40" w:rsidP="006E2D40">
      <w:pPr>
        <w:pStyle w:val="Titre1"/>
      </w:pPr>
      <w:r>
        <w:lastRenderedPageBreak/>
        <w:t>Mise en forme conditionnelle</w:t>
      </w:r>
    </w:p>
    <w:p w14:paraId="103D92DC" w14:textId="132EC18C" w:rsidR="00C27ABA" w:rsidRDefault="00C27ABA" w:rsidP="00C27ABA">
      <w:pPr>
        <w:pStyle w:val="Titre1"/>
      </w:pPr>
      <w:r>
        <w:lastRenderedPageBreak/>
        <w:t>Page layout</w:t>
      </w:r>
    </w:p>
    <w:p w14:paraId="4A907B20" w14:textId="154AF652" w:rsidR="00103F3E" w:rsidRDefault="00C27ABA" w:rsidP="0072071A">
      <w:r w:rsidRPr="00C27ABA">
        <w:rPr>
          <w:noProof/>
        </w:rPr>
        <w:drawing>
          <wp:inline distT="0" distB="0" distL="0" distR="0" wp14:anchorId="7AAA0881" wp14:editId="72F7537E">
            <wp:extent cx="2120348" cy="248995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5734" cy="2496275"/>
                    </a:xfrm>
                    <a:prstGeom prst="rect">
                      <a:avLst/>
                    </a:prstGeom>
                  </pic:spPr>
                </pic:pic>
              </a:graphicData>
            </a:graphic>
          </wp:inline>
        </w:drawing>
      </w:r>
    </w:p>
    <w:p w14:paraId="77D870D7" w14:textId="7B95ABFA" w:rsidR="00C27ABA" w:rsidRDefault="00C27ABA" w:rsidP="0072071A">
      <w:r w:rsidRPr="00C27ABA">
        <w:rPr>
          <w:noProof/>
        </w:rPr>
        <w:drawing>
          <wp:inline distT="0" distB="0" distL="0" distR="0" wp14:anchorId="7D324308" wp14:editId="123E5027">
            <wp:extent cx="3226905" cy="31298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1837" cy="3134594"/>
                    </a:xfrm>
                    <a:prstGeom prst="rect">
                      <a:avLst/>
                    </a:prstGeom>
                  </pic:spPr>
                </pic:pic>
              </a:graphicData>
            </a:graphic>
          </wp:inline>
        </w:drawing>
      </w:r>
    </w:p>
    <w:p w14:paraId="37F37E6C" w14:textId="3C39DF66" w:rsidR="00C27ABA" w:rsidRDefault="00C27ABA" w:rsidP="0072071A">
      <w:r w:rsidRPr="00C27ABA">
        <w:rPr>
          <w:noProof/>
        </w:rPr>
        <w:drawing>
          <wp:inline distT="0" distB="0" distL="0" distR="0" wp14:anchorId="133C2320" wp14:editId="0DF6DFB5">
            <wp:extent cx="1901687" cy="2272146"/>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7135" cy="2278656"/>
                    </a:xfrm>
                    <a:prstGeom prst="rect">
                      <a:avLst/>
                    </a:prstGeom>
                  </pic:spPr>
                </pic:pic>
              </a:graphicData>
            </a:graphic>
          </wp:inline>
        </w:drawing>
      </w:r>
    </w:p>
    <w:p w14:paraId="335F7A04" w14:textId="5AF931CD" w:rsidR="00372522" w:rsidRDefault="00372522" w:rsidP="00372522">
      <w:pPr>
        <w:pStyle w:val="Titre1"/>
      </w:pPr>
      <w:r>
        <w:lastRenderedPageBreak/>
        <w:t>Vidéos</w:t>
      </w:r>
    </w:p>
    <w:p w14:paraId="3727820A" w14:textId="25C38364" w:rsidR="00372522" w:rsidRDefault="00372522" w:rsidP="0072071A">
      <w:r>
        <w:t>Fait :</w:t>
      </w:r>
    </w:p>
    <w:p w14:paraId="178DBB84" w14:textId="3162D238" w:rsidR="00372522" w:rsidRDefault="00372522" w:rsidP="0072071A">
      <w:r>
        <w:t xml:space="preserve">VBA </w:t>
      </w:r>
    </w:p>
    <w:p w14:paraId="629948C1" w14:textId="17C83222" w:rsidR="00D25A33" w:rsidRDefault="00FB7CFC" w:rsidP="003F3F96">
      <w:pPr>
        <w:pStyle w:val="Titre1"/>
      </w:pPr>
      <w:r>
        <w:lastRenderedPageBreak/>
        <w:t>VBA</w:t>
      </w:r>
    </w:p>
    <w:p w14:paraId="5A25EBC3" w14:textId="0504EA1D" w:rsidR="003F3F96" w:rsidRDefault="003F3F96" w:rsidP="0072071A">
      <w:r>
        <w:t xml:space="preserve">Vidéo en cours = </w:t>
      </w:r>
    </w:p>
    <w:p w14:paraId="4BEE2286" w14:textId="22925E1B" w:rsidR="003F3F96" w:rsidRPr="0072071A" w:rsidRDefault="003F3F96" w:rsidP="0072071A">
      <w:r w:rsidRPr="003F3F96">
        <w:t>https://www.youtube.com/watch?v=Qc3srii3klU&amp;list=PLSdtjcTY3VgTAeyx1aS-BLLYIuEPv6LH-&amp;index=2</w:t>
      </w:r>
    </w:p>
    <w:sectPr w:rsidR="003F3F96" w:rsidRPr="0072071A" w:rsidSect="00EC7D09">
      <w:headerReference w:type="default" r:id="rId58"/>
      <w:footerReference w:type="default" r:id="rId5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0509" w14:textId="77777777" w:rsidR="00496F28" w:rsidRDefault="00496F28" w:rsidP="0039795C">
      <w:pPr>
        <w:spacing w:after="0" w:line="240" w:lineRule="auto"/>
      </w:pPr>
      <w:r>
        <w:separator/>
      </w:r>
    </w:p>
  </w:endnote>
  <w:endnote w:type="continuationSeparator" w:id="0">
    <w:p w14:paraId="624202C3" w14:textId="77777777" w:rsidR="00496F28" w:rsidRDefault="00496F28" w:rsidP="0039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ankGothic Lt BT">
    <w:altName w:val="Arial"/>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86BFA" w14:textId="77777777" w:rsidR="000E1576" w:rsidRPr="00853349" w:rsidRDefault="000E1576" w:rsidP="00853349">
    <w:pPr>
      <w:pStyle w:val="Pieddepage"/>
      <w:rPr>
        <w:szCs w:val="16"/>
      </w:rPr>
    </w:pPr>
    <w:r>
      <w:rPr>
        <w:noProof/>
        <w:lang w:val="en-GB" w:eastAsia="en-GB" w:bidi="ar-SA"/>
      </w:rPr>
      <mc:AlternateContent>
        <mc:Choice Requires="wps">
          <w:drawing>
            <wp:anchor distT="0" distB="0" distL="114300" distR="114300" simplePos="0" relativeHeight="251660800" behindDoc="0" locked="0" layoutInCell="1" allowOverlap="1" wp14:anchorId="2A2A71F4" wp14:editId="39626EA4">
              <wp:simplePos x="0" y="0"/>
              <wp:positionH relativeFrom="page">
                <wp:posOffset>9531350</wp:posOffset>
              </wp:positionH>
              <wp:positionV relativeFrom="page">
                <wp:posOffset>6953250</wp:posOffset>
              </wp:positionV>
              <wp:extent cx="358775" cy="301625"/>
              <wp:effectExtent l="0" t="0" r="0" b="3175"/>
              <wp:wrapNone/>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358775" cy="301625"/>
                      </a:xfrm>
                      <a:prstGeom prst="flowChartAlternateProcess">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BA5B114"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A71F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4" o:spid="_x0000_s1026" type="#_x0000_t176" style="position:absolute;margin-left:750.5pt;margin-top:547.5pt;width:28.25pt;height:23.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" filled="f" fillcolor="#ddd" stroked="f" strokecolor="#737373">
              <v:textbox>
                <w:txbxContent>
                  <w:p w14:paraId="1BA5B114"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v:textbox>
              <w10:wrap anchorx="page" anchory="page"/>
            </v:shape>
          </w:pict>
        </mc:Fallback>
      </mc:AlternateContent>
    </w:r>
    <w:r>
      <w:rPr>
        <w:noProof/>
        <w:lang w:val="en-GB" w:eastAsia="en-GB" w:bidi="ar-SA"/>
      </w:rPr>
      <mc:AlternateContent>
        <mc:Choice Requires="wps">
          <w:drawing>
            <wp:anchor distT="0" distB="0" distL="114300" distR="114300" simplePos="0" relativeHeight="251659776" behindDoc="0" locked="0" layoutInCell="1" allowOverlap="1" wp14:anchorId="103B4A9E" wp14:editId="4DAA5C59">
              <wp:simplePos x="0" y="0"/>
              <wp:positionH relativeFrom="page">
                <wp:posOffset>7036435</wp:posOffset>
              </wp:positionH>
              <wp:positionV relativeFrom="page">
                <wp:posOffset>9972675</wp:posOffset>
              </wp:positionV>
              <wp:extent cx="358775" cy="301625"/>
              <wp:effectExtent l="0" t="0" r="0" b="3175"/>
              <wp:wrapNone/>
              <wp:docPr id="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358775" cy="301625"/>
                      </a:xfrm>
                      <a:prstGeom prst="flowChartAlternateProcess">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EBA0EEA"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B4A9E" id="AutoShape 12" o:spid="_x0000_s1027" type="#_x0000_t176" style="position:absolute;margin-left:554.05pt;margin-top:785.25pt;width:28.25pt;height:23.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" filled="f" fillcolor="#ddd" stroked="f" strokecolor="#737373">
              <v:textbox>
                <w:txbxContent>
                  <w:p w14:paraId="5EBA0EEA" w14:textId="77777777" w:rsidR="000E1576" w:rsidRPr="00D524F2" w:rsidRDefault="000E1576" w:rsidP="004A1583">
                    <w:pPr>
                      <w:pStyle w:val="Pieddepage"/>
                      <w:pBdr>
                        <w:top w:val="single" w:sz="12" w:space="1" w:color="969696"/>
                        <w:bottom w:val="single" w:sz="48" w:space="1" w:color="969696"/>
                      </w:pBdr>
                      <w:jc w:val="center"/>
                      <w:rPr>
                        <w:sz w:val="18"/>
                        <w:szCs w:val="18"/>
                      </w:rPr>
                    </w:pPr>
                    <w:r w:rsidRPr="00D524F2">
                      <w:rPr>
                        <w:sz w:val="18"/>
                        <w:szCs w:val="18"/>
                      </w:rPr>
                      <w:fldChar w:fldCharType="begin"/>
                    </w:r>
                    <w:r w:rsidRPr="00D524F2">
                      <w:rPr>
                        <w:sz w:val="18"/>
                        <w:szCs w:val="18"/>
                      </w:rPr>
                      <w:instrText xml:space="preserve"> PAGE    \* MERGEFORMAT </w:instrText>
                    </w:r>
                    <w:r w:rsidRPr="00D524F2">
                      <w:rPr>
                        <w:sz w:val="18"/>
                        <w:szCs w:val="18"/>
                      </w:rPr>
                      <w:fldChar w:fldCharType="separate"/>
                    </w:r>
                    <w:r>
                      <w:rPr>
                        <w:noProof/>
                        <w:sz w:val="18"/>
                        <w:szCs w:val="18"/>
                      </w:rPr>
                      <w:t>3</w:t>
                    </w:r>
                    <w:r w:rsidRPr="00D524F2">
                      <w:rPr>
                        <w:sz w:val="18"/>
                        <w:szCs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4B656" w14:textId="77777777" w:rsidR="00496F28" w:rsidRDefault="00496F28" w:rsidP="0039795C">
      <w:pPr>
        <w:spacing w:after="0" w:line="240" w:lineRule="auto"/>
      </w:pPr>
      <w:r>
        <w:separator/>
      </w:r>
    </w:p>
  </w:footnote>
  <w:footnote w:type="continuationSeparator" w:id="0">
    <w:p w14:paraId="3C71516C" w14:textId="77777777" w:rsidR="00496F28" w:rsidRDefault="00496F28" w:rsidP="003979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95" w:type="pct"/>
      <w:tblBorders>
        <w:insideH w:val="single" w:sz="4" w:space="0" w:color="000000"/>
      </w:tblBorders>
      <w:tblLook w:val="04A0" w:firstRow="1" w:lastRow="0" w:firstColumn="1" w:lastColumn="0" w:noHBand="0" w:noVBand="1"/>
    </w:tblPr>
    <w:tblGrid>
      <w:gridCol w:w="6096"/>
      <w:gridCol w:w="4111"/>
    </w:tblGrid>
    <w:tr w:rsidR="000E1576" w:rsidRPr="009A746D" w14:paraId="34812F1F" w14:textId="77777777" w:rsidTr="00D3451E">
      <w:tc>
        <w:tcPr>
          <w:tcW w:w="2986" w:type="pct"/>
          <w:vAlign w:val="center"/>
        </w:tcPr>
        <w:p w14:paraId="41820BE8" w14:textId="77777777" w:rsidR="000E1576" w:rsidRPr="00B42F12" w:rsidRDefault="000E1576" w:rsidP="00447C12">
          <w:pPr>
            <w:pStyle w:val="En-tte"/>
            <w:rPr>
              <w:b/>
              <w:bCs/>
              <w:color w:val="7C7C7C"/>
              <w:sz w:val="20"/>
            </w:rPr>
          </w:pPr>
        </w:p>
      </w:tc>
      <w:tc>
        <w:tcPr>
          <w:tcW w:w="2014" w:type="pct"/>
        </w:tcPr>
        <w:p w14:paraId="350FA6DD" w14:textId="77777777" w:rsidR="000E1576" w:rsidRPr="009A746D" w:rsidRDefault="000E1576" w:rsidP="00A66376">
          <w:pPr>
            <w:pStyle w:val="En-tte"/>
            <w:jc w:val="right"/>
            <w:rPr>
              <w:color w:val="C0C0C0"/>
            </w:rPr>
          </w:pPr>
        </w:p>
      </w:tc>
    </w:tr>
  </w:tbl>
  <w:p w14:paraId="5AF99300" w14:textId="77777777" w:rsidR="000E1576" w:rsidRDefault="000E1576" w:rsidP="00BC73BE">
    <w:pPr>
      <w:widowControl w:val="0"/>
      <w:tabs>
        <w:tab w:val="left" w:pos="2445"/>
      </w:tabs>
      <w:autoSpaceDE w:val="0"/>
      <w:autoSpaceDN w:val="0"/>
      <w:adjustRightInd w:val="0"/>
      <w:spacing w:after="0" w:line="240" w:lineRule="auto"/>
      <w:rPr>
        <w:rFonts w:ascii="Arial" w:hAnsi="Arial" w:cs="Arial"/>
        <w:i/>
        <w:iC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6pt;height:6pt" o:bullet="t">
        <v:imagedata r:id="rId1" o:title="BD14831_"/>
      </v:shape>
    </w:pict>
  </w:numPicBullet>
  <w:abstractNum w:abstractNumId="0" w15:restartNumberingAfterBreak="0">
    <w:nsid w:val="00A264AB"/>
    <w:multiLevelType w:val="hybridMultilevel"/>
    <w:tmpl w:val="6A4C7D7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8409F"/>
    <w:multiLevelType w:val="hybridMultilevel"/>
    <w:tmpl w:val="98521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3E536E"/>
    <w:multiLevelType w:val="hybridMultilevel"/>
    <w:tmpl w:val="D8D4F67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692D4E"/>
    <w:multiLevelType w:val="hybridMultilevel"/>
    <w:tmpl w:val="67B88F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87948AF"/>
    <w:multiLevelType w:val="hybridMultilevel"/>
    <w:tmpl w:val="F6AA5CFA"/>
    <w:lvl w:ilvl="0" w:tplc="5CE8C2BA">
      <w:numFmt w:val="bullet"/>
      <w:lvlText w:val="-"/>
      <w:lvlJc w:val="left"/>
      <w:pPr>
        <w:ind w:left="360" w:hanging="360"/>
      </w:pPr>
      <w:rPr>
        <w:rFonts w:ascii="Calibri" w:eastAsia="Times New Roman"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B6C6ED3"/>
    <w:multiLevelType w:val="hybridMultilevel"/>
    <w:tmpl w:val="B5C02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D21944"/>
    <w:multiLevelType w:val="hybridMultilevel"/>
    <w:tmpl w:val="304C5FBE"/>
    <w:lvl w:ilvl="0" w:tplc="FFFFFFFF">
      <w:start w:val="1"/>
      <w:numFmt w:val="bullet"/>
      <w:pStyle w:val="1-NormalA"/>
      <w:lvlText w:val=""/>
      <w:lvlJc w:val="left"/>
      <w:pPr>
        <w:tabs>
          <w:tab w:val="num" w:pos="927"/>
        </w:tabs>
        <w:ind w:left="927" w:hanging="360"/>
      </w:pPr>
      <w:rPr>
        <w:rFonts w:ascii="Wingdings 2" w:hAnsi="Wingdings 2" w:hint="default"/>
        <w:color w:val="FF6600"/>
        <w:sz w:val="20"/>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7B4645"/>
    <w:multiLevelType w:val="hybridMultilevel"/>
    <w:tmpl w:val="E4F4F668"/>
    <w:lvl w:ilvl="0" w:tplc="5086B16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3F187B"/>
    <w:multiLevelType w:val="hybridMultilevel"/>
    <w:tmpl w:val="7C74D1A4"/>
    <w:lvl w:ilvl="0" w:tplc="8230F4B6">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781766"/>
    <w:multiLevelType w:val="hybridMultilevel"/>
    <w:tmpl w:val="D0EC9C34"/>
    <w:lvl w:ilvl="0" w:tplc="FB74454C">
      <w:start w:val="34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F81117C"/>
    <w:multiLevelType w:val="hybridMultilevel"/>
    <w:tmpl w:val="F546472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5036F2B"/>
    <w:multiLevelType w:val="multilevel"/>
    <w:tmpl w:val="C540E5A4"/>
    <w:styleLink w:val="PucesCreafrica"/>
    <w:lvl w:ilvl="0">
      <w:start w:val="1"/>
      <w:numFmt w:val="bullet"/>
      <w:lvlText w:val=""/>
      <w:lvlPicBulletId w:val="0"/>
      <w:lvlJc w:val="left"/>
      <w:pPr>
        <w:tabs>
          <w:tab w:val="num" w:pos="720"/>
        </w:tabs>
        <w:ind w:left="720" w:hanging="360"/>
      </w:pPr>
      <w:rPr>
        <w:rFonts w:ascii="Symbol" w:hAnsi="Symbol" w:hint="default"/>
        <w:color w:val="auto"/>
      </w:rPr>
    </w:lvl>
    <w:lvl w:ilvl="1">
      <w:numFmt w:val="bullet"/>
      <w:lvlText w:val="-"/>
      <w:lvlJc w:val="left"/>
      <w:pPr>
        <w:tabs>
          <w:tab w:val="num" w:pos="1440"/>
        </w:tabs>
        <w:ind w:left="1440" w:hanging="360"/>
      </w:pPr>
      <w:rPr>
        <w:rFonts w:ascii="Verdana" w:eastAsia="Times New Roman" w:hAnsi="Verdana"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5F723E"/>
    <w:multiLevelType w:val="multilevel"/>
    <w:tmpl w:val="E5BC1B14"/>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37C65FF0"/>
    <w:multiLevelType w:val="hybridMultilevel"/>
    <w:tmpl w:val="9B405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6B4521"/>
    <w:multiLevelType w:val="hybridMultilevel"/>
    <w:tmpl w:val="71927F8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1A4029B"/>
    <w:multiLevelType w:val="hybridMultilevel"/>
    <w:tmpl w:val="629C64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0209F1"/>
    <w:multiLevelType w:val="hybridMultilevel"/>
    <w:tmpl w:val="17E4E4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1B66AD"/>
    <w:multiLevelType w:val="hybridMultilevel"/>
    <w:tmpl w:val="2F96D39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2C0A30"/>
    <w:multiLevelType w:val="hybridMultilevel"/>
    <w:tmpl w:val="A5A6547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1A57C69"/>
    <w:multiLevelType w:val="hybridMultilevel"/>
    <w:tmpl w:val="2F96D394"/>
    <w:lvl w:ilvl="0" w:tplc="1EE0BDD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4E81E88"/>
    <w:multiLevelType w:val="hybridMultilevel"/>
    <w:tmpl w:val="F17EF394"/>
    <w:lvl w:ilvl="0" w:tplc="1E0AA724">
      <w:start w:val="1"/>
      <w:numFmt w:val="bullet"/>
      <w:pStyle w:val="11-NormalPuceBcheck"/>
      <w:lvlText w:val=""/>
      <w:lvlJc w:val="left"/>
      <w:pPr>
        <w:tabs>
          <w:tab w:val="num" w:pos="1571"/>
        </w:tabs>
        <w:ind w:left="1211" w:hanging="360"/>
      </w:pPr>
      <w:rPr>
        <w:rFonts w:ascii="Wingdings 2" w:hAnsi="Wingdings 2"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75518B"/>
    <w:multiLevelType w:val="hybridMultilevel"/>
    <w:tmpl w:val="220A24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24758C"/>
    <w:multiLevelType w:val="hybridMultilevel"/>
    <w:tmpl w:val="C232A650"/>
    <w:lvl w:ilvl="0" w:tplc="2674B532">
      <w:numFmt w:val="bullet"/>
      <w:lvlText w:val=""/>
      <w:lvlJc w:val="left"/>
      <w:pPr>
        <w:ind w:left="1068" w:hanging="360"/>
      </w:pPr>
      <w:rPr>
        <w:rFonts w:ascii="Wingdings" w:eastAsia="Calibri" w:hAnsi="Wingdings"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3" w15:restartNumberingAfterBreak="0">
    <w:nsid w:val="69E24A04"/>
    <w:multiLevelType w:val="hybridMultilevel"/>
    <w:tmpl w:val="975E5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003EC1"/>
    <w:multiLevelType w:val="hybridMultilevel"/>
    <w:tmpl w:val="8878E6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7A4F0891"/>
    <w:multiLevelType w:val="hybridMultilevel"/>
    <w:tmpl w:val="490E2E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795294643">
    <w:abstractNumId w:val="11"/>
  </w:num>
  <w:num w:numId="2" w16cid:durableId="1168137740">
    <w:abstractNumId w:val="12"/>
  </w:num>
  <w:num w:numId="3" w16cid:durableId="2008167723">
    <w:abstractNumId w:val="20"/>
  </w:num>
  <w:num w:numId="4" w16cid:durableId="975796819">
    <w:abstractNumId w:val="6"/>
  </w:num>
  <w:num w:numId="5" w16cid:durableId="11193029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3691230">
    <w:abstractNumId w:val="10"/>
  </w:num>
  <w:num w:numId="7" w16cid:durableId="170991593">
    <w:abstractNumId w:val="0"/>
  </w:num>
  <w:num w:numId="8" w16cid:durableId="1800371248">
    <w:abstractNumId w:val="21"/>
  </w:num>
  <w:num w:numId="9" w16cid:durableId="667709141">
    <w:abstractNumId w:val="3"/>
  </w:num>
  <w:num w:numId="10" w16cid:durableId="95828364">
    <w:abstractNumId w:val="22"/>
  </w:num>
  <w:num w:numId="11" w16cid:durableId="144932257">
    <w:abstractNumId w:val="25"/>
  </w:num>
  <w:num w:numId="12" w16cid:durableId="2089224102">
    <w:abstractNumId w:val="18"/>
  </w:num>
  <w:num w:numId="13" w16cid:durableId="612711690">
    <w:abstractNumId w:val="12"/>
  </w:num>
  <w:num w:numId="14" w16cid:durableId="1431511289">
    <w:abstractNumId w:val="8"/>
  </w:num>
  <w:num w:numId="15" w16cid:durableId="378748601">
    <w:abstractNumId w:val="1"/>
  </w:num>
  <w:num w:numId="16" w16cid:durableId="127942535">
    <w:abstractNumId w:val="16"/>
  </w:num>
  <w:num w:numId="17" w16cid:durableId="852575686">
    <w:abstractNumId w:val="2"/>
  </w:num>
  <w:num w:numId="18" w16cid:durableId="1668556951">
    <w:abstractNumId w:val="14"/>
  </w:num>
  <w:num w:numId="19" w16cid:durableId="1044988534">
    <w:abstractNumId w:val="24"/>
  </w:num>
  <w:num w:numId="20" w16cid:durableId="1004699188">
    <w:abstractNumId w:val="23"/>
  </w:num>
  <w:num w:numId="21" w16cid:durableId="1898203340">
    <w:abstractNumId w:val="5"/>
  </w:num>
  <w:num w:numId="22" w16cid:durableId="698119101">
    <w:abstractNumId w:val="13"/>
  </w:num>
  <w:num w:numId="23" w16cid:durableId="1294363581">
    <w:abstractNumId w:val="7"/>
  </w:num>
  <w:num w:numId="24" w16cid:durableId="2067952013">
    <w:abstractNumId w:val="4"/>
  </w:num>
  <w:num w:numId="25" w16cid:durableId="969627740">
    <w:abstractNumId w:val="15"/>
  </w:num>
  <w:num w:numId="26" w16cid:durableId="383143690">
    <w:abstractNumId w:val="9"/>
  </w:num>
  <w:num w:numId="27" w16cid:durableId="1279868708">
    <w:abstractNumId w:val="19"/>
  </w:num>
  <w:num w:numId="28" w16cid:durableId="113163203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A02"/>
    <w:rsid w:val="000011FA"/>
    <w:rsid w:val="000015D4"/>
    <w:rsid w:val="000038D8"/>
    <w:rsid w:val="00003DCE"/>
    <w:rsid w:val="000045CC"/>
    <w:rsid w:val="000066CE"/>
    <w:rsid w:val="00006ACA"/>
    <w:rsid w:val="0000716A"/>
    <w:rsid w:val="00007236"/>
    <w:rsid w:val="00010949"/>
    <w:rsid w:val="000132A9"/>
    <w:rsid w:val="00013977"/>
    <w:rsid w:val="000154A5"/>
    <w:rsid w:val="0001607B"/>
    <w:rsid w:val="000163EE"/>
    <w:rsid w:val="00016BA9"/>
    <w:rsid w:val="00016CC0"/>
    <w:rsid w:val="00017161"/>
    <w:rsid w:val="000212EB"/>
    <w:rsid w:val="0002135F"/>
    <w:rsid w:val="00022BED"/>
    <w:rsid w:val="000257D1"/>
    <w:rsid w:val="000260FF"/>
    <w:rsid w:val="0002650B"/>
    <w:rsid w:val="00027B48"/>
    <w:rsid w:val="000302E3"/>
    <w:rsid w:val="0003113E"/>
    <w:rsid w:val="000315F5"/>
    <w:rsid w:val="000331D5"/>
    <w:rsid w:val="000428DF"/>
    <w:rsid w:val="000440A4"/>
    <w:rsid w:val="0004427F"/>
    <w:rsid w:val="000448F5"/>
    <w:rsid w:val="0004523D"/>
    <w:rsid w:val="00045BFE"/>
    <w:rsid w:val="0004685F"/>
    <w:rsid w:val="00047E1B"/>
    <w:rsid w:val="00050B1D"/>
    <w:rsid w:val="000522A1"/>
    <w:rsid w:val="00054254"/>
    <w:rsid w:val="00054C87"/>
    <w:rsid w:val="000563C0"/>
    <w:rsid w:val="00057250"/>
    <w:rsid w:val="00057F20"/>
    <w:rsid w:val="00061EA7"/>
    <w:rsid w:val="000627BF"/>
    <w:rsid w:val="000627DA"/>
    <w:rsid w:val="00062F4B"/>
    <w:rsid w:val="0006350B"/>
    <w:rsid w:val="000637F4"/>
    <w:rsid w:val="0006552C"/>
    <w:rsid w:val="000660C7"/>
    <w:rsid w:val="00066DF6"/>
    <w:rsid w:val="00070D97"/>
    <w:rsid w:val="000717CE"/>
    <w:rsid w:val="00071D83"/>
    <w:rsid w:val="00072659"/>
    <w:rsid w:val="0007269B"/>
    <w:rsid w:val="0007313D"/>
    <w:rsid w:val="0007314F"/>
    <w:rsid w:val="00073DF7"/>
    <w:rsid w:val="00075709"/>
    <w:rsid w:val="00076119"/>
    <w:rsid w:val="00077900"/>
    <w:rsid w:val="00081809"/>
    <w:rsid w:val="00081F36"/>
    <w:rsid w:val="0008256C"/>
    <w:rsid w:val="00082B29"/>
    <w:rsid w:val="00085BE2"/>
    <w:rsid w:val="0008650D"/>
    <w:rsid w:val="00090EC2"/>
    <w:rsid w:val="00091752"/>
    <w:rsid w:val="00092695"/>
    <w:rsid w:val="0009269A"/>
    <w:rsid w:val="0009543E"/>
    <w:rsid w:val="000954DF"/>
    <w:rsid w:val="0009625C"/>
    <w:rsid w:val="00096665"/>
    <w:rsid w:val="000966C7"/>
    <w:rsid w:val="00096B3C"/>
    <w:rsid w:val="000976E5"/>
    <w:rsid w:val="00097D08"/>
    <w:rsid w:val="000A1059"/>
    <w:rsid w:val="000A1AF2"/>
    <w:rsid w:val="000A49A9"/>
    <w:rsid w:val="000A6B31"/>
    <w:rsid w:val="000A6D13"/>
    <w:rsid w:val="000A722F"/>
    <w:rsid w:val="000B0365"/>
    <w:rsid w:val="000B07E4"/>
    <w:rsid w:val="000B1D2D"/>
    <w:rsid w:val="000B3494"/>
    <w:rsid w:val="000B35FA"/>
    <w:rsid w:val="000B472D"/>
    <w:rsid w:val="000B4F8C"/>
    <w:rsid w:val="000B5D51"/>
    <w:rsid w:val="000B71BC"/>
    <w:rsid w:val="000B7E24"/>
    <w:rsid w:val="000C13E6"/>
    <w:rsid w:val="000C1B51"/>
    <w:rsid w:val="000C3AB4"/>
    <w:rsid w:val="000C459E"/>
    <w:rsid w:val="000C4A3A"/>
    <w:rsid w:val="000D32CE"/>
    <w:rsid w:val="000D34BB"/>
    <w:rsid w:val="000D5975"/>
    <w:rsid w:val="000D5B9D"/>
    <w:rsid w:val="000E1576"/>
    <w:rsid w:val="000E48FC"/>
    <w:rsid w:val="000E4942"/>
    <w:rsid w:val="000E49DA"/>
    <w:rsid w:val="000E4C3C"/>
    <w:rsid w:val="000E54B0"/>
    <w:rsid w:val="000E6BAE"/>
    <w:rsid w:val="000E72D4"/>
    <w:rsid w:val="000E75CE"/>
    <w:rsid w:val="000F0885"/>
    <w:rsid w:val="000F0C73"/>
    <w:rsid w:val="000F1940"/>
    <w:rsid w:val="000F1F40"/>
    <w:rsid w:val="000F2EF1"/>
    <w:rsid w:val="000F52A5"/>
    <w:rsid w:val="000F6516"/>
    <w:rsid w:val="000F6D34"/>
    <w:rsid w:val="000F6DAC"/>
    <w:rsid w:val="00100FAB"/>
    <w:rsid w:val="0010331E"/>
    <w:rsid w:val="00103E65"/>
    <w:rsid w:val="00103F3E"/>
    <w:rsid w:val="00104303"/>
    <w:rsid w:val="00107C0D"/>
    <w:rsid w:val="00110B42"/>
    <w:rsid w:val="00111DAE"/>
    <w:rsid w:val="001132CF"/>
    <w:rsid w:val="001135EF"/>
    <w:rsid w:val="00116298"/>
    <w:rsid w:val="0011706E"/>
    <w:rsid w:val="00117DC1"/>
    <w:rsid w:val="00117E0B"/>
    <w:rsid w:val="00117EB0"/>
    <w:rsid w:val="00120005"/>
    <w:rsid w:val="001217DA"/>
    <w:rsid w:val="00121B01"/>
    <w:rsid w:val="00121BF7"/>
    <w:rsid w:val="00121D54"/>
    <w:rsid w:val="0012279F"/>
    <w:rsid w:val="00122DB7"/>
    <w:rsid w:val="001245A0"/>
    <w:rsid w:val="00124F20"/>
    <w:rsid w:val="00125DEA"/>
    <w:rsid w:val="001268B1"/>
    <w:rsid w:val="00126C74"/>
    <w:rsid w:val="001301D5"/>
    <w:rsid w:val="00130C7C"/>
    <w:rsid w:val="00131803"/>
    <w:rsid w:val="00132F61"/>
    <w:rsid w:val="00133CDF"/>
    <w:rsid w:val="00133E8C"/>
    <w:rsid w:val="001354B4"/>
    <w:rsid w:val="00135B52"/>
    <w:rsid w:val="00136CAF"/>
    <w:rsid w:val="00140289"/>
    <w:rsid w:val="001403F1"/>
    <w:rsid w:val="00140554"/>
    <w:rsid w:val="00144FA6"/>
    <w:rsid w:val="00145011"/>
    <w:rsid w:val="00146748"/>
    <w:rsid w:val="00146876"/>
    <w:rsid w:val="00146F4B"/>
    <w:rsid w:val="00147D81"/>
    <w:rsid w:val="00150C29"/>
    <w:rsid w:val="00151796"/>
    <w:rsid w:val="00153296"/>
    <w:rsid w:val="0015435E"/>
    <w:rsid w:val="00154BCA"/>
    <w:rsid w:val="001575D3"/>
    <w:rsid w:val="0016146B"/>
    <w:rsid w:val="00162C82"/>
    <w:rsid w:val="00165498"/>
    <w:rsid w:val="00165C88"/>
    <w:rsid w:val="0016749E"/>
    <w:rsid w:val="00170562"/>
    <w:rsid w:val="001712FF"/>
    <w:rsid w:val="00172055"/>
    <w:rsid w:val="00174203"/>
    <w:rsid w:val="00174BB5"/>
    <w:rsid w:val="00174CAA"/>
    <w:rsid w:val="00174F42"/>
    <w:rsid w:val="001751B3"/>
    <w:rsid w:val="00176529"/>
    <w:rsid w:val="001766D3"/>
    <w:rsid w:val="00176FFB"/>
    <w:rsid w:val="00177385"/>
    <w:rsid w:val="00177397"/>
    <w:rsid w:val="00177B23"/>
    <w:rsid w:val="0018068C"/>
    <w:rsid w:val="00182F47"/>
    <w:rsid w:val="00183096"/>
    <w:rsid w:val="001831B0"/>
    <w:rsid w:val="00190EF2"/>
    <w:rsid w:val="00191B3B"/>
    <w:rsid w:val="001947C5"/>
    <w:rsid w:val="0019484E"/>
    <w:rsid w:val="001955EF"/>
    <w:rsid w:val="00195D11"/>
    <w:rsid w:val="001969F7"/>
    <w:rsid w:val="00197C79"/>
    <w:rsid w:val="001A02B3"/>
    <w:rsid w:val="001A12B7"/>
    <w:rsid w:val="001A2832"/>
    <w:rsid w:val="001A3058"/>
    <w:rsid w:val="001A3D23"/>
    <w:rsid w:val="001A5CFB"/>
    <w:rsid w:val="001A608F"/>
    <w:rsid w:val="001A670B"/>
    <w:rsid w:val="001B0728"/>
    <w:rsid w:val="001B24B3"/>
    <w:rsid w:val="001B564C"/>
    <w:rsid w:val="001B5675"/>
    <w:rsid w:val="001B58DF"/>
    <w:rsid w:val="001B5B66"/>
    <w:rsid w:val="001B7473"/>
    <w:rsid w:val="001B7BB5"/>
    <w:rsid w:val="001C08A0"/>
    <w:rsid w:val="001C578D"/>
    <w:rsid w:val="001D0C3E"/>
    <w:rsid w:val="001D11DA"/>
    <w:rsid w:val="001D3D00"/>
    <w:rsid w:val="001D4576"/>
    <w:rsid w:val="001D4E31"/>
    <w:rsid w:val="001D6531"/>
    <w:rsid w:val="001E093D"/>
    <w:rsid w:val="001E0AF8"/>
    <w:rsid w:val="001E17AB"/>
    <w:rsid w:val="001F1744"/>
    <w:rsid w:val="001F2A35"/>
    <w:rsid w:val="001F490A"/>
    <w:rsid w:val="001F4F7F"/>
    <w:rsid w:val="001F5DB3"/>
    <w:rsid w:val="001F6EF8"/>
    <w:rsid w:val="00201261"/>
    <w:rsid w:val="0020380C"/>
    <w:rsid w:val="00203A43"/>
    <w:rsid w:val="00203BC3"/>
    <w:rsid w:val="002067C2"/>
    <w:rsid w:val="00210634"/>
    <w:rsid w:val="0021164B"/>
    <w:rsid w:val="00211E6B"/>
    <w:rsid w:val="00212931"/>
    <w:rsid w:val="00213788"/>
    <w:rsid w:val="00213A3A"/>
    <w:rsid w:val="00216442"/>
    <w:rsid w:val="002171B0"/>
    <w:rsid w:val="00217451"/>
    <w:rsid w:val="00222686"/>
    <w:rsid w:val="0022492F"/>
    <w:rsid w:val="0022589A"/>
    <w:rsid w:val="002266FA"/>
    <w:rsid w:val="00230C13"/>
    <w:rsid w:val="00232FFC"/>
    <w:rsid w:val="002347FF"/>
    <w:rsid w:val="00235028"/>
    <w:rsid w:val="00237A41"/>
    <w:rsid w:val="00237C98"/>
    <w:rsid w:val="002403AD"/>
    <w:rsid w:val="0024108D"/>
    <w:rsid w:val="00241B9A"/>
    <w:rsid w:val="00242710"/>
    <w:rsid w:val="0024349A"/>
    <w:rsid w:val="00244C42"/>
    <w:rsid w:val="00246363"/>
    <w:rsid w:val="002466E5"/>
    <w:rsid w:val="002466FC"/>
    <w:rsid w:val="0025072E"/>
    <w:rsid w:val="00255967"/>
    <w:rsid w:val="00256366"/>
    <w:rsid w:val="00256688"/>
    <w:rsid w:val="0026301A"/>
    <w:rsid w:val="00263704"/>
    <w:rsid w:val="00264423"/>
    <w:rsid w:val="00264E44"/>
    <w:rsid w:val="0026647D"/>
    <w:rsid w:val="0027047A"/>
    <w:rsid w:val="00270AF6"/>
    <w:rsid w:val="002727E6"/>
    <w:rsid w:val="0027389F"/>
    <w:rsid w:val="0028037C"/>
    <w:rsid w:val="00280CC7"/>
    <w:rsid w:val="00283105"/>
    <w:rsid w:val="002857C9"/>
    <w:rsid w:val="00285AF6"/>
    <w:rsid w:val="002864A6"/>
    <w:rsid w:val="00286E4F"/>
    <w:rsid w:val="00286F1A"/>
    <w:rsid w:val="00287248"/>
    <w:rsid w:val="00287ADB"/>
    <w:rsid w:val="0029040B"/>
    <w:rsid w:val="00292C76"/>
    <w:rsid w:val="00292EE0"/>
    <w:rsid w:val="00296047"/>
    <w:rsid w:val="00297CF3"/>
    <w:rsid w:val="002A0866"/>
    <w:rsid w:val="002A144A"/>
    <w:rsid w:val="002A38FF"/>
    <w:rsid w:val="002A4EC7"/>
    <w:rsid w:val="002B34C9"/>
    <w:rsid w:val="002B371F"/>
    <w:rsid w:val="002B6B06"/>
    <w:rsid w:val="002B7527"/>
    <w:rsid w:val="002C064D"/>
    <w:rsid w:val="002C0C3D"/>
    <w:rsid w:val="002C0D50"/>
    <w:rsid w:val="002C2972"/>
    <w:rsid w:val="002C345F"/>
    <w:rsid w:val="002C3F41"/>
    <w:rsid w:val="002C3F85"/>
    <w:rsid w:val="002C466F"/>
    <w:rsid w:val="002C4941"/>
    <w:rsid w:val="002C5BA5"/>
    <w:rsid w:val="002C6DA6"/>
    <w:rsid w:val="002C7832"/>
    <w:rsid w:val="002D07DF"/>
    <w:rsid w:val="002D1760"/>
    <w:rsid w:val="002E10E4"/>
    <w:rsid w:val="002E1D93"/>
    <w:rsid w:val="002E215D"/>
    <w:rsid w:val="002E35C0"/>
    <w:rsid w:val="002E3E8B"/>
    <w:rsid w:val="002F0975"/>
    <w:rsid w:val="002F191A"/>
    <w:rsid w:val="002F2DA3"/>
    <w:rsid w:val="002F2E4E"/>
    <w:rsid w:val="002F2EA3"/>
    <w:rsid w:val="002F3560"/>
    <w:rsid w:val="002F6C54"/>
    <w:rsid w:val="002F727E"/>
    <w:rsid w:val="00300EA6"/>
    <w:rsid w:val="00302CA4"/>
    <w:rsid w:val="003033B6"/>
    <w:rsid w:val="00303ACE"/>
    <w:rsid w:val="003050D2"/>
    <w:rsid w:val="00305820"/>
    <w:rsid w:val="00305A1E"/>
    <w:rsid w:val="00305C98"/>
    <w:rsid w:val="003070B5"/>
    <w:rsid w:val="003103C6"/>
    <w:rsid w:val="00310B6B"/>
    <w:rsid w:val="00312E87"/>
    <w:rsid w:val="0031451E"/>
    <w:rsid w:val="0031454A"/>
    <w:rsid w:val="003151EB"/>
    <w:rsid w:val="00316B85"/>
    <w:rsid w:val="003170C5"/>
    <w:rsid w:val="003211FC"/>
    <w:rsid w:val="003213D7"/>
    <w:rsid w:val="003224E8"/>
    <w:rsid w:val="003228C7"/>
    <w:rsid w:val="00324309"/>
    <w:rsid w:val="003262B5"/>
    <w:rsid w:val="003275E0"/>
    <w:rsid w:val="0033067B"/>
    <w:rsid w:val="0033556F"/>
    <w:rsid w:val="00335831"/>
    <w:rsid w:val="0033644C"/>
    <w:rsid w:val="00336ABF"/>
    <w:rsid w:val="00337DBF"/>
    <w:rsid w:val="0034092F"/>
    <w:rsid w:val="00341BFC"/>
    <w:rsid w:val="003420DC"/>
    <w:rsid w:val="0034214B"/>
    <w:rsid w:val="00342DCE"/>
    <w:rsid w:val="0034372A"/>
    <w:rsid w:val="00346EE9"/>
    <w:rsid w:val="00347C1C"/>
    <w:rsid w:val="00347CAD"/>
    <w:rsid w:val="003503F0"/>
    <w:rsid w:val="003527CF"/>
    <w:rsid w:val="003536AD"/>
    <w:rsid w:val="00353956"/>
    <w:rsid w:val="0035563C"/>
    <w:rsid w:val="00361608"/>
    <w:rsid w:val="003636C9"/>
    <w:rsid w:val="00363707"/>
    <w:rsid w:val="00363935"/>
    <w:rsid w:val="0036403A"/>
    <w:rsid w:val="003646CA"/>
    <w:rsid w:val="00365121"/>
    <w:rsid w:val="0036574F"/>
    <w:rsid w:val="00365BEC"/>
    <w:rsid w:val="00365F08"/>
    <w:rsid w:val="00366B70"/>
    <w:rsid w:val="003673A3"/>
    <w:rsid w:val="00367F43"/>
    <w:rsid w:val="00370216"/>
    <w:rsid w:val="00370854"/>
    <w:rsid w:val="00371553"/>
    <w:rsid w:val="00372522"/>
    <w:rsid w:val="00373A4F"/>
    <w:rsid w:val="00374623"/>
    <w:rsid w:val="00374DE5"/>
    <w:rsid w:val="003772B7"/>
    <w:rsid w:val="00380061"/>
    <w:rsid w:val="00382471"/>
    <w:rsid w:val="00382EC7"/>
    <w:rsid w:val="003832D5"/>
    <w:rsid w:val="00385026"/>
    <w:rsid w:val="003854BB"/>
    <w:rsid w:val="003854F1"/>
    <w:rsid w:val="00386D4F"/>
    <w:rsid w:val="003926B3"/>
    <w:rsid w:val="00393D42"/>
    <w:rsid w:val="00394412"/>
    <w:rsid w:val="00395B59"/>
    <w:rsid w:val="00396E34"/>
    <w:rsid w:val="0039795C"/>
    <w:rsid w:val="003A1643"/>
    <w:rsid w:val="003A5CA1"/>
    <w:rsid w:val="003A6380"/>
    <w:rsid w:val="003A7910"/>
    <w:rsid w:val="003B06B3"/>
    <w:rsid w:val="003B22BE"/>
    <w:rsid w:val="003B26F0"/>
    <w:rsid w:val="003B46D0"/>
    <w:rsid w:val="003B4C74"/>
    <w:rsid w:val="003B5189"/>
    <w:rsid w:val="003B650B"/>
    <w:rsid w:val="003B66B6"/>
    <w:rsid w:val="003C0B42"/>
    <w:rsid w:val="003C1556"/>
    <w:rsid w:val="003C2DE7"/>
    <w:rsid w:val="003C3566"/>
    <w:rsid w:val="003C370A"/>
    <w:rsid w:val="003C4570"/>
    <w:rsid w:val="003C639F"/>
    <w:rsid w:val="003C7E97"/>
    <w:rsid w:val="003D008B"/>
    <w:rsid w:val="003D1C4F"/>
    <w:rsid w:val="003D43C0"/>
    <w:rsid w:val="003D49C4"/>
    <w:rsid w:val="003D622A"/>
    <w:rsid w:val="003D7DF4"/>
    <w:rsid w:val="003E0816"/>
    <w:rsid w:val="003E29EC"/>
    <w:rsid w:val="003E2F02"/>
    <w:rsid w:val="003E4B2F"/>
    <w:rsid w:val="003E7D8E"/>
    <w:rsid w:val="003F1395"/>
    <w:rsid w:val="003F3F96"/>
    <w:rsid w:val="003F407E"/>
    <w:rsid w:val="003F54AA"/>
    <w:rsid w:val="003F5AE8"/>
    <w:rsid w:val="003F6323"/>
    <w:rsid w:val="003F7518"/>
    <w:rsid w:val="003F7948"/>
    <w:rsid w:val="0040061B"/>
    <w:rsid w:val="00401220"/>
    <w:rsid w:val="004018A5"/>
    <w:rsid w:val="00401C6D"/>
    <w:rsid w:val="00401DEB"/>
    <w:rsid w:val="00403BC1"/>
    <w:rsid w:val="004068B5"/>
    <w:rsid w:val="0041129F"/>
    <w:rsid w:val="0041302F"/>
    <w:rsid w:val="00414520"/>
    <w:rsid w:val="00415F24"/>
    <w:rsid w:val="00416B6E"/>
    <w:rsid w:val="0041703B"/>
    <w:rsid w:val="004173A6"/>
    <w:rsid w:val="00420320"/>
    <w:rsid w:val="004206CD"/>
    <w:rsid w:val="00422884"/>
    <w:rsid w:val="004255CE"/>
    <w:rsid w:val="00431622"/>
    <w:rsid w:val="00432018"/>
    <w:rsid w:val="004320BA"/>
    <w:rsid w:val="004321EB"/>
    <w:rsid w:val="00432B6B"/>
    <w:rsid w:val="0043317E"/>
    <w:rsid w:val="00433F55"/>
    <w:rsid w:val="004346BB"/>
    <w:rsid w:val="00436A9B"/>
    <w:rsid w:val="004372C9"/>
    <w:rsid w:val="004375F1"/>
    <w:rsid w:val="00437EA8"/>
    <w:rsid w:val="00442810"/>
    <w:rsid w:val="00445146"/>
    <w:rsid w:val="00445E0E"/>
    <w:rsid w:val="00446B27"/>
    <w:rsid w:val="00447C12"/>
    <w:rsid w:val="00450C5F"/>
    <w:rsid w:val="00450E85"/>
    <w:rsid w:val="004514B9"/>
    <w:rsid w:val="00451B94"/>
    <w:rsid w:val="0045441D"/>
    <w:rsid w:val="00454664"/>
    <w:rsid w:val="004548D7"/>
    <w:rsid w:val="00457B5D"/>
    <w:rsid w:val="00461022"/>
    <w:rsid w:val="0046400D"/>
    <w:rsid w:val="00465B93"/>
    <w:rsid w:val="004669B8"/>
    <w:rsid w:val="004674ED"/>
    <w:rsid w:val="00467992"/>
    <w:rsid w:val="00470F59"/>
    <w:rsid w:val="00471B29"/>
    <w:rsid w:val="00472293"/>
    <w:rsid w:val="00474054"/>
    <w:rsid w:val="004744BC"/>
    <w:rsid w:val="00474953"/>
    <w:rsid w:val="004757F6"/>
    <w:rsid w:val="004770EE"/>
    <w:rsid w:val="00477115"/>
    <w:rsid w:val="00481627"/>
    <w:rsid w:val="00481FD8"/>
    <w:rsid w:val="00482181"/>
    <w:rsid w:val="0048430C"/>
    <w:rsid w:val="00484665"/>
    <w:rsid w:val="00485F5B"/>
    <w:rsid w:val="0048680B"/>
    <w:rsid w:val="00487682"/>
    <w:rsid w:val="0049295C"/>
    <w:rsid w:val="00492D2B"/>
    <w:rsid w:val="00492E06"/>
    <w:rsid w:val="0049360C"/>
    <w:rsid w:val="00493B5B"/>
    <w:rsid w:val="00494DCD"/>
    <w:rsid w:val="00495560"/>
    <w:rsid w:val="0049571E"/>
    <w:rsid w:val="00496F28"/>
    <w:rsid w:val="004A094F"/>
    <w:rsid w:val="004A0CDB"/>
    <w:rsid w:val="004A1201"/>
    <w:rsid w:val="004A1583"/>
    <w:rsid w:val="004A1BCC"/>
    <w:rsid w:val="004A2589"/>
    <w:rsid w:val="004A267E"/>
    <w:rsid w:val="004A3BDC"/>
    <w:rsid w:val="004A3F15"/>
    <w:rsid w:val="004A604B"/>
    <w:rsid w:val="004A730A"/>
    <w:rsid w:val="004A7D45"/>
    <w:rsid w:val="004B52ED"/>
    <w:rsid w:val="004B6A4A"/>
    <w:rsid w:val="004B6B8A"/>
    <w:rsid w:val="004B7508"/>
    <w:rsid w:val="004C01E6"/>
    <w:rsid w:val="004C04EB"/>
    <w:rsid w:val="004C0843"/>
    <w:rsid w:val="004C24BF"/>
    <w:rsid w:val="004C41C7"/>
    <w:rsid w:val="004C4C5D"/>
    <w:rsid w:val="004C5D1C"/>
    <w:rsid w:val="004C6644"/>
    <w:rsid w:val="004C6B96"/>
    <w:rsid w:val="004C7320"/>
    <w:rsid w:val="004C7F76"/>
    <w:rsid w:val="004D26C1"/>
    <w:rsid w:val="004D2B91"/>
    <w:rsid w:val="004D3555"/>
    <w:rsid w:val="004D39C2"/>
    <w:rsid w:val="004D5054"/>
    <w:rsid w:val="004D587B"/>
    <w:rsid w:val="004D6263"/>
    <w:rsid w:val="004D7B0E"/>
    <w:rsid w:val="004E13E0"/>
    <w:rsid w:val="004E14A5"/>
    <w:rsid w:val="004E2435"/>
    <w:rsid w:val="004E2C58"/>
    <w:rsid w:val="004E3C9F"/>
    <w:rsid w:val="004E50DB"/>
    <w:rsid w:val="004E5A49"/>
    <w:rsid w:val="004F03E2"/>
    <w:rsid w:val="004F0FB3"/>
    <w:rsid w:val="004F1772"/>
    <w:rsid w:val="004F1B61"/>
    <w:rsid w:val="004F254B"/>
    <w:rsid w:val="004F26CC"/>
    <w:rsid w:val="004F376A"/>
    <w:rsid w:val="004F3F67"/>
    <w:rsid w:val="004F42DA"/>
    <w:rsid w:val="004F48D0"/>
    <w:rsid w:val="004F5A6B"/>
    <w:rsid w:val="005020C7"/>
    <w:rsid w:val="00504316"/>
    <w:rsid w:val="005077DF"/>
    <w:rsid w:val="00507D55"/>
    <w:rsid w:val="00510870"/>
    <w:rsid w:val="00511D43"/>
    <w:rsid w:val="005131A9"/>
    <w:rsid w:val="005137AD"/>
    <w:rsid w:val="00514AE0"/>
    <w:rsid w:val="00514AEE"/>
    <w:rsid w:val="00515355"/>
    <w:rsid w:val="00516154"/>
    <w:rsid w:val="0051652A"/>
    <w:rsid w:val="00516575"/>
    <w:rsid w:val="00516938"/>
    <w:rsid w:val="00516DAA"/>
    <w:rsid w:val="00517AB4"/>
    <w:rsid w:val="00520E80"/>
    <w:rsid w:val="005214B8"/>
    <w:rsid w:val="00522DD1"/>
    <w:rsid w:val="00522FC1"/>
    <w:rsid w:val="00523565"/>
    <w:rsid w:val="005238C0"/>
    <w:rsid w:val="00524386"/>
    <w:rsid w:val="005244DA"/>
    <w:rsid w:val="00525D76"/>
    <w:rsid w:val="00526C96"/>
    <w:rsid w:val="00527752"/>
    <w:rsid w:val="00527990"/>
    <w:rsid w:val="00527E6F"/>
    <w:rsid w:val="00530F01"/>
    <w:rsid w:val="00531597"/>
    <w:rsid w:val="005318DA"/>
    <w:rsid w:val="005341DC"/>
    <w:rsid w:val="005358C4"/>
    <w:rsid w:val="005370B0"/>
    <w:rsid w:val="005375DF"/>
    <w:rsid w:val="005436E0"/>
    <w:rsid w:val="005464FD"/>
    <w:rsid w:val="005478F2"/>
    <w:rsid w:val="00547944"/>
    <w:rsid w:val="00547EC0"/>
    <w:rsid w:val="00550666"/>
    <w:rsid w:val="00553817"/>
    <w:rsid w:val="0055450C"/>
    <w:rsid w:val="005549A0"/>
    <w:rsid w:val="0055507C"/>
    <w:rsid w:val="0055724E"/>
    <w:rsid w:val="00557E47"/>
    <w:rsid w:val="0056223B"/>
    <w:rsid w:val="00565735"/>
    <w:rsid w:val="0056631F"/>
    <w:rsid w:val="00566380"/>
    <w:rsid w:val="005667EB"/>
    <w:rsid w:val="00567A02"/>
    <w:rsid w:val="005711C9"/>
    <w:rsid w:val="005713E5"/>
    <w:rsid w:val="005722BA"/>
    <w:rsid w:val="00576D8C"/>
    <w:rsid w:val="005777CD"/>
    <w:rsid w:val="005818D1"/>
    <w:rsid w:val="0058260F"/>
    <w:rsid w:val="00582D6E"/>
    <w:rsid w:val="00583AA4"/>
    <w:rsid w:val="005854B3"/>
    <w:rsid w:val="00585AD0"/>
    <w:rsid w:val="00586A7B"/>
    <w:rsid w:val="00586B22"/>
    <w:rsid w:val="00587E4A"/>
    <w:rsid w:val="00590041"/>
    <w:rsid w:val="005902EF"/>
    <w:rsid w:val="005905AF"/>
    <w:rsid w:val="00590AD3"/>
    <w:rsid w:val="00590AF0"/>
    <w:rsid w:val="00590EA9"/>
    <w:rsid w:val="00590F3A"/>
    <w:rsid w:val="00596E57"/>
    <w:rsid w:val="005A0C36"/>
    <w:rsid w:val="005A166A"/>
    <w:rsid w:val="005A3213"/>
    <w:rsid w:val="005A3540"/>
    <w:rsid w:val="005A4AF3"/>
    <w:rsid w:val="005A4B1B"/>
    <w:rsid w:val="005A5D30"/>
    <w:rsid w:val="005A6338"/>
    <w:rsid w:val="005B1CDC"/>
    <w:rsid w:val="005B23A2"/>
    <w:rsid w:val="005B25E3"/>
    <w:rsid w:val="005B304E"/>
    <w:rsid w:val="005B4865"/>
    <w:rsid w:val="005B5C78"/>
    <w:rsid w:val="005B6063"/>
    <w:rsid w:val="005B6889"/>
    <w:rsid w:val="005C0EC8"/>
    <w:rsid w:val="005C366A"/>
    <w:rsid w:val="005C3CD1"/>
    <w:rsid w:val="005C44F0"/>
    <w:rsid w:val="005C4CEB"/>
    <w:rsid w:val="005C5057"/>
    <w:rsid w:val="005C5FB7"/>
    <w:rsid w:val="005C636F"/>
    <w:rsid w:val="005D0E08"/>
    <w:rsid w:val="005D18C7"/>
    <w:rsid w:val="005D2978"/>
    <w:rsid w:val="005D3455"/>
    <w:rsid w:val="005D4580"/>
    <w:rsid w:val="005D6388"/>
    <w:rsid w:val="005D6CE9"/>
    <w:rsid w:val="005D7CE0"/>
    <w:rsid w:val="005E00FE"/>
    <w:rsid w:val="005E0830"/>
    <w:rsid w:val="005E1404"/>
    <w:rsid w:val="005E167A"/>
    <w:rsid w:val="005E17CD"/>
    <w:rsid w:val="005E2550"/>
    <w:rsid w:val="005E2827"/>
    <w:rsid w:val="005E4BF0"/>
    <w:rsid w:val="005E57B1"/>
    <w:rsid w:val="005E705A"/>
    <w:rsid w:val="005E75B6"/>
    <w:rsid w:val="005F0795"/>
    <w:rsid w:val="005F1FDD"/>
    <w:rsid w:val="005F671C"/>
    <w:rsid w:val="005F6A63"/>
    <w:rsid w:val="005F6BDD"/>
    <w:rsid w:val="006004E6"/>
    <w:rsid w:val="00603D1D"/>
    <w:rsid w:val="00603FD6"/>
    <w:rsid w:val="00604A98"/>
    <w:rsid w:val="00604D98"/>
    <w:rsid w:val="006067B4"/>
    <w:rsid w:val="00607848"/>
    <w:rsid w:val="006115CB"/>
    <w:rsid w:val="006143DD"/>
    <w:rsid w:val="00614D18"/>
    <w:rsid w:val="006165DA"/>
    <w:rsid w:val="00616EFC"/>
    <w:rsid w:val="006217DB"/>
    <w:rsid w:val="006219D4"/>
    <w:rsid w:val="00621CEC"/>
    <w:rsid w:val="00622E9C"/>
    <w:rsid w:val="006249D4"/>
    <w:rsid w:val="00624CE0"/>
    <w:rsid w:val="00625352"/>
    <w:rsid w:val="006300A3"/>
    <w:rsid w:val="00632A1A"/>
    <w:rsid w:val="00632B1D"/>
    <w:rsid w:val="00635180"/>
    <w:rsid w:val="00635D1B"/>
    <w:rsid w:val="00637550"/>
    <w:rsid w:val="00637ED9"/>
    <w:rsid w:val="00640F3C"/>
    <w:rsid w:val="006429FD"/>
    <w:rsid w:val="00643274"/>
    <w:rsid w:val="00644E47"/>
    <w:rsid w:val="006457F6"/>
    <w:rsid w:val="00645998"/>
    <w:rsid w:val="006474E8"/>
    <w:rsid w:val="0065184F"/>
    <w:rsid w:val="00651CCF"/>
    <w:rsid w:val="00654126"/>
    <w:rsid w:val="00655899"/>
    <w:rsid w:val="00655DB0"/>
    <w:rsid w:val="006575B3"/>
    <w:rsid w:val="00662635"/>
    <w:rsid w:val="006637A7"/>
    <w:rsid w:val="0066768E"/>
    <w:rsid w:val="006707E4"/>
    <w:rsid w:val="006711AC"/>
    <w:rsid w:val="006721E1"/>
    <w:rsid w:val="006724CA"/>
    <w:rsid w:val="00674D24"/>
    <w:rsid w:val="00675AC4"/>
    <w:rsid w:val="00676D78"/>
    <w:rsid w:val="00677C93"/>
    <w:rsid w:val="00677DF5"/>
    <w:rsid w:val="00680848"/>
    <w:rsid w:val="00681E6A"/>
    <w:rsid w:val="0068630F"/>
    <w:rsid w:val="00686DA9"/>
    <w:rsid w:val="00690338"/>
    <w:rsid w:val="006912A3"/>
    <w:rsid w:val="00691814"/>
    <w:rsid w:val="00691C31"/>
    <w:rsid w:val="00692740"/>
    <w:rsid w:val="00693312"/>
    <w:rsid w:val="00693578"/>
    <w:rsid w:val="00693801"/>
    <w:rsid w:val="0069403B"/>
    <w:rsid w:val="006946E1"/>
    <w:rsid w:val="00696BB1"/>
    <w:rsid w:val="00697E14"/>
    <w:rsid w:val="006A021A"/>
    <w:rsid w:val="006A17AD"/>
    <w:rsid w:val="006A27E4"/>
    <w:rsid w:val="006A4693"/>
    <w:rsid w:val="006A47CF"/>
    <w:rsid w:val="006A4A70"/>
    <w:rsid w:val="006A4BDF"/>
    <w:rsid w:val="006A5AC9"/>
    <w:rsid w:val="006A68D6"/>
    <w:rsid w:val="006A78DD"/>
    <w:rsid w:val="006B04AF"/>
    <w:rsid w:val="006B1F24"/>
    <w:rsid w:val="006B4799"/>
    <w:rsid w:val="006B4874"/>
    <w:rsid w:val="006B6C31"/>
    <w:rsid w:val="006B7741"/>
    <w:rsid w:val="006C017A"/>
    <w:rsid w:val="006C05FD"/>
    <w:rsid w:val="006C070E"/>
    <w:rsid w:val="006C13B1"/>
    <w:rsid w:val="006C1D0C"/>
    <w:rsid w:val="006C2EB7"/>
    <w:rsid w:val="006C419E"/>
    <w:rsid w:val="006C42FD"/>
    <w:rsid w:val="006C70D0"/>
    <w:rsid w:val="006C7306"/>
    <w:rsid w:val="006D072C"/>
    <w:rsid w:val="006D12D9"/>
    <w:rsid w:val="006D1694"/>
    <w:rsid w:val="006D1F8D"/>
    <w:rsid w:val="006D3B72"/>
    <w:rsid w:val="006D5861"/>
    <w:rsid w:val="006D5FC4"/>
    <w:rsid w:val="006D6426"/>
    <w:rsid w:val="006D6F97"/>
    <w:rsid w:val="006D7C1E"/>
    <w:rsid w:val="006E2D40"/>
    <w:rsid w:val="006E2EFC"/>
    <w:rsid w:val="006E33A0"/>
    <w:rsid w:val="006E35FB"/>
    <w:rsid w:val="006E5689"/>
    <w:rsid w:val="006E587F"/>
    <w:rsid w:val="006E6120"/>
    <w:rsid w:val="006E66FF"/>
    <w:rsid w:val="006E6E95"/>
    <w:rsid w:val="006F0AF3"/>
    <w:rsid w:val="006F1400"/>
    <w:rsid w:val="006F242B"/>
    <w:rsid w:val="006F24C2"/>
    <w:rsid w:val="006F26F8"/>
    <w:rsid w:val="006F2996"/>
    <w:rsid w:val="006F2EE2"/>
    <w:rsid w:val="006F3112"/>
    <w:rsid w:val="006F54CC"/>
    <w:rsid w:val="006F6324"/>
    <w:rsid w:val="007006EF"/>
    <w:rsid w:val="00702782"/>
    <w:rsid w:val="00703A8E"/>
    <w:rsid w:val="00704766"/>
    <w:rsid w:val="00707D31"/>
    <w:rsid w:val="0071114B"/>
    <w:rsid w:val="00712A33"/>
    <w:rsid w:val="00712A85"/>
    <w:rsid w:val="0071448B"/>
    <w:rsid w:val="0071605F"/>
    <w:rsid w:val="0072071A"/>
    <w:rsid w:val="0072088A"/>
    <w:rsid w:val="00720FE2"/>
    <w:rsid w:val="007210C9"/>
    <w:rsid w:val="0072123C"/>
    <w:rsid w:val="007223C0"/>
    <w:rsid w:val="00722647"/>
    <w:rsid w:val="00725E92"/>
    <w:rsid w:val="00726352"/>
    <w:rsid w:val="00730C91"/>
    <w:rsid w:val="00733256"/>
    <w:rsid w:val="00735A18"/>
    <w:rsid w:val="00736EB7"/>
    <w:rsid w:val="0074029E"/>
    <w:rsid w:val="00741D06"/>
    <w:rsid w:val="0074317A"/>
    <w:rsid w:val="0074470A"/>
    <w:rsid w:val="0074529B"/>
    <w:rsid w:val="007456F1"/>
    <w:rsid w:val="007457F4"/>
    <w:rsid w:val="00745CB6"/>
    <w:rsid w:val="007467B3"/>
    <w:rsid w:val="00746C8C"/>
    <w:rsid w:val="0074731B"/>
    <w:rsid w:val="00747C04"/>
    <w:rsid w:val="007504F9"/>
    <w:rsid w:val="00750822"/>
    <w:rsid w:val="00750DA5"/>
    <w:rsid w:val="007527BF"/>
    <w:rsid w:val="0075395D"/>
    <w:rsid w:val="00753D91"/>
    <w:rsid w:val="0075411B"/>
    <w:rsid w:val="00756379"/>
    <w:rsid w:val="00760D3B"/>
    <w:rsid w:val="00761C3A"/>
    <w:rsid w:val="00762F38"/>
    <w:rsid w:val="00766468"/>
    <w:rsid w:val="00766A1D"/>
    <w:rsid w:val="00767500"/>
    <w:rsid w:val="00767583"/>
    <w:rsid w:val="00767CCB"/>
    <w:rsid w:val="00770DC4"/>
    <w:rsid w:val="00770DC6"/>
    <w:rsid w:val="00771094"/>
    <w:rsid w:val="0077346C"/>
    <w:rsid w:val="0077350D"/>
    <w:rsid w:val="007737DB"/>
    <w:rsid w:val="00774533"/>
    <w:rsid w:val="007749BA"/>
    <w:rsid w:val="00775884"/>
    <w:rsid w:val="007771B2"/>
    <w:rsid w:val="00777669"/>
    <w:rsid w:val="00780DD3"/>
    <w:rsid w:val="007810BB"/>
    <w:rsid w:val="0078235F"/>
    <w:rsid w:val="00783702"/>
    <w:rsid w:val="007855DE"/>
    <w:rsid w:val="00786600"/>
    <w:rsid w:val="00786978"/>
    <w:rsid w:val="00790E66"/>
    <w:rsid w:val="00792E4E"/>
    <w:rsid w:val="00794343"/>
    <w:rsid w:val="00796087"/>
    <w:rsid w:val="00796CE8"/>
    <w:rsid w:val="00797692"/>
    <w:rsid w:val="0079790E"/>
    <w:rsid w:val="007A37C6"/>
    <w:rsid w:val="007A39D1"/>
    <w:rsid w:val="007A43C4"/>
    <w:rsid w:val="007A4E46"/>
    <w:rsid w:val="007A67E6"/>
    <w:rsid w:val="007B1B55"/>
    <w:rsid w:val="007B303E"/>
    <w:rsid w:val="007B5BB2"/>
    <w:rsid w:val="007B6155"/>
    <w:rsid w:val="007B738B"/>
    <w:rsid w:val="007B7972"/>
    <w:rsid w:val="007C599D"/>
    <w:rsid w:val="007C6C64"/>
    <w:rsid w:val="007D11F6"/>
    <w:rsid w:val="007D1DF2"/>
    <w:rsid w:val="007D3F77"/>
    <w:rsid w:val="007D47E0"/>
    <w:rsid w:val="007D498D"/>
    <w:rsid w:val="007D4CA7"/>
    <w:rsid w:val="007D4D10"/>
    <w:rsid w:val="007D58C5"/>
    <w:rsid w:val="007D7BCA"/>
    <w:rsid w:val="007E1135"/>
    <w:rsid w:val="007E15BA"/>
    <w:rsid w:val="007E2C92"/>
    <w:rsid w:val="007E2DAE"/>
    <w:rsid w:val="007E4C6F"/>
    <w:rsid w:val="007E53DB"/>
    <w:rsid w:val="007E5D15"/>
    <w:rsid w:val="007F1445"/>
    <w:rsid w:val="007F3F96"/>
    <w:rsid w:val="007F4651"/>
    <w:rsid w:val="007F51A6"/>
    <w:rsid w:val="007F53A1"/>
    <w:rsid w:val="007F54EF"/>
    <w:rsid w:val="007F6D18"/>
    <w:rsid w:val="0080007F"/>
    <w:rsid w:val="0080042A"/>
    <w:rsid w:val="00802CBD"/>
    <w:rsid w:val="00803A05"/>
    <w:rsid w:val="00803C79"/>
    <w:rsid w:val="00807C57"/>
    <w:rsid w:val="00810A0F"/>
    <w:rsid w:val="00810B0A"/>
    <w:rsid w:val="00810D31"/>
    <w:rsid w:val="008112B0"/>
    <w:rsid w:val="00812281"/>
    <w:rsid w:val="00812810"/>
    <w:rsid w:val="00814F6B"/>
    <w:rsid w:val="008159B9"/>
    <w:rsid w:val="00816374"/>
    <w:rsid w:val="0081641E"/>
    <w:rsid w:val="00820001"/>
    <w:rsid w:val="00820FB0"/>
    <w:rsid w:val="0082215F"/>
    <w:rsid w:val="00824325"/>
    <w:rsid w:val="008249AA"/>
    <w:rsid w:val="00825DD5"/>
    <w:rsid w:val="008267C1"/>
    <w:rsid w:val="00826BD0"/>
    <w:rsid w:val="0082790C"/>
    <w:rsid w:val="00830010"/>
    <w:rsid w:val="0083008F"/>
    <w:rsid w:val="00833161"/>
    <w:rsid w:val="00833EBF"/>
    <w:rsid w:val="00835E2F"/>
    <w:rsid w:val="00837C5C"/>
    <w:rsid w:val="0084152F"/>
    <w:rsid w:val="00842F46"/>
    <w:rsid w:val="0084443A"/>
    <w:rsid w:val="008449E4"/>
    <w:rsid w:val="00844ADC"/>
    <w:rsid w:val="00846D61"/>
    <w:rsid w:val="00846D63"/>
    <w:rsid w:val="00846E49"/>
    <w:rsid w:val="008502C2"/>
    <w:rsid w:val="008508A2"/>
    <w:rsid w:val="00851BCE"/>
    <w:rsid w:val="00852553"/>
    <w:rsid w:val="00852751"/>
    <w:rsid w:val="00852E4F"/>
    <w:rsid w:val="00853349"/>
    <w:rsid w:val="00853C99"/>
    <w:rsid w:val="00866CB4"/>
    <w:rsid w:val="008675A9"/>
    <w:rsid w:val="008715B2"/>
    <w:rsid w:val="008724CD"/>
    <w:rsid w:val="00874096"/>
    <w:rsid w:val="00874753"/>
    <w:rsid w:val="00876348"/>
    <w:rsid w:val="008776A5"/>
    <w:rsid w:val="00880582"/>
    <w:rsid w:val="0088059C"/>
    <w:rsid w:val="00880635"/>
    <w:rsid w:val="008822EF"/>
    <w:rsid w:val="00883156"/>
    <w:rsid w:val="008831A6"/>
    <w:rsid w:val="008854C1"/>
    <w:rsid w:val="008859C7"/>
    <w:rsid w:val="00885FCA"/>
    <w:rsid w:val="008869DC"/>
    <w:rsid w:val="00886B79"/>
    <w:rsid w:val="00886CE9"/>
    <w:rsid w:val="00887363"/>
    <w:rsid w:val="00887889"/>
    <w:rsid w:val="00890A53"/>
    <w:rsid w:val="008912A5"/>
    <w:rsid w:val="00891B6F"/>
    <w:rsid w:val="00894103"/>
    <w:rsid w:val="008949F4"/>
    <w:rsid w:val="0089661B"/>
    <w:rsid w:val="0089763D"/>
    <w:rsid w:val="008A039F"/>
    <w:rsid w:val="008A096E"/>
    <w:rsid w:val="008A1319"/>
    <w:rsid w:val="008A15A5"/>
    <w:rsid w:val="008A1A59"/>
    <w:rsid w:val="008A3637"/>
    <w:rsid w:val="008A392C"/>
    <w:rsid w:val="008A41CB"/>
    <w:rsid w:val="008A72D6"/>
    <w:rsid w:val="008B0EA6"/>
    <w:rsid w:val="008B2D6C"/>
    <w:rsid w:val="008B4D58"/>
    <w:rsid w:val="008B59F0"/>
    <w:rsid w:val="008B5D3F"/>
    <w:rsid w:val="008B6096"/>
    <w:rsid w:val="008B72B3"/>
    <w:rsid w:val="008C199D"/>
    <w:rsid w:val="008C1C21"/>
    <w:rsid w:val="008C2D14"/>
    <w:rsid w:val="008C3C2F"/>
    <w:rsid w:val="008C7435"/>
    <w:rsid w:val="008D1A26"/>
    <w:rsid w:val="008D453E"/>
    <w:rsid w:val="008D6B3B"/>
    <w:rsid w:val="008D7289"/>
    <w:rsid w:val="008D750F"/>
    <w:rsid w:val="008D75C2"/>
    <w:rsid w:val="008D7965"/>
    <w:rsid w:val="008E1685"/>
    <w:rsid w:val="008E23E1"/>
    <w:rsid w:val="008E2974"/>
    <w:rsid w:val="008E304F"/>
    <w:rsid w:val="008E322C"/>
    <w:rsid w:val="008E4085"/>
    <w:rsid w:val="008E4168"/>
    <w:rsid w:val="008E5A47"/>
    <w:rsid w:val="008E681F"/>
    <w:rsid w:val="008E6C72"/>
    <w:rsid w:val="008E7FFD"/>
    <w:rsid w:val="008F068D"/>
    <w:rsid w:val="008F0B78"/>
    <w:rsid w:val="008F158B"/>
    <w:rsid w:val="008F2064"/>
    <w:rsid w:val="008F411A"/>
    <w:rsid w:val="008F4664"/>
    <w:rsid w:val="008F4DC1"/>
    <w:rsid w:val="008F4F1F"/>
    <w:rsid w:val="008F4F24"/>
    <w:rsid w:val="008F50FD"/>
    <w:rsid w:val="008F58E7"/>
    <w:rsid w:val="008F6A06"/>
    <w:rsid w:val="008F79F2"/>
    <w:rsid w:val="008F7E47"/>
    <w:rsid w:val="009004E1"/>
    <w:rsid w:val="00901C01"/>
    <w:rsid w:val="00901FE1"/>
    <w:rsid w:val="009023C3"/>
    <w:rsid w:val="00903033"/>
    <w:rsid w:val="00906083"/>
    <w:rsid w:val="00913B48"/>
    <w:rsid w:val="00914A3C"/>
    <w:rsid w:val="00916ADF"/>
    <w:rsid w:val="00916B16"/>
    <w:rsid w:val="00924213"/>
    <w:rsid w:val="009249B3"/>
    <w:rsid w:val="009250C3"/>
    <w:rsid w:val="0092599B"/>
    <w:rsid w:val="00925D88"/>
    <w:rsid w:val="00931001"/>
    <w:rsid w:val="00932529"/>
    <w:rsid w:val="00933769"/>
    <w:rsid w:val="0093640B"/>
    <w:rsid w:val="00936F4F"/>
    <w:rsid w:val="00936FF8"/>
    <w:rsid w:val="00937617"/>
    <w:rsid w:val="00937DDF"/>
    <w:rsid w:val="00940B0A"/>
    <w:rsid w:val="00940F5D"/>
    <w:rsid w:val="00942282"/>
    <w:rsid w:val="00942953"/>
    <w:rsid w:val="00944A19"/>
    <w:rsid w:val="00945879"/>
    <w:rsid w:val="0094621B"/>
    <w:rsid w:val="00947DB5"/>
    <w:rsid w:val="00951BB2"/>
    <w:rsid w:val="00954394"/>
    <w:rsid w:val="0095448B"/>
    <w:rsid w:val="00954FD9"/>
    <w:rsid w:val="00955BB5"/>
    <w:rsid w:val="00956D34"/>
    <w:rsid w:val="00960437"/>
    <w:rsid w:val="00961E74"/>
    <w:rsid w:val="00961EA8"/>
    <w:rsid w:val="00962614"/>
    <w:rsid w:val="009635A5"/>
    <w:rsid w:val="0096406C"/>
    <w:rsid w:val="009662A8"/>
    <w:rsid w:val="00966DEE"/>
    <w:rsid w:val="0097214B"/>
    <w:rsid w:val="00973794"/>
    <w:rsid w:val="00974749"/>
    <w:rsid w:val="009756DB"/>
    <w:rsid w:val="00977F81"/>
    <w:rsid w:val="009804DF"/>
    <w:rsid w:val="00981E62"/>
    <w:rsid w:val="009845B8"/>
    <w:rsid w:val="00986FBE"/>
    <w:rsid w:val="0098770E"/>
    <w:rsid w:val="00987CF8"/>
    <w:rsid w:val="00993751"/>
    <w:rsid w:val="00994B60"/>
    <w:rsid w:val="00995027"/>
    <w:rsid w:val="0099553D"/>
    <w:rsid w:val="009956E5"/>
    <w:rsid w:val="009A0AC0"/>
    <w:rsid w:val="009A379B"/>
    <w:rsid w:val="009A43CE"/>
    <w:rsid w:val="009A57A7"/>
    <w:rsid w:val="009A5A96"/>
    <w:rsid w:val="009A5C93"/>
    <w:rsid w:val="009A746D"/>
    <w:rsid w:val="009A7A90"/>
    <w:rsid w:val="009B012B"/>
    <w:rsid w:val="009B1235"/>
    <w:rsid w:val="009B1C8C"/>
    <w:rsid w:val="009B2416"/>
    <w:rsid w:val="009B420D"/>
    <w:rsid w:val="009B48DF"/>
    <w:rsid w:val="009B4C65"/>
    <w:rsid w:val="009B71FD"/>
    <w:rsid w:val="009C0708"/>
    <w:rsid w:val="009C0EDF"/>
    <w:rsid w:val="009C1271"/>
    <w:rsid w:val="009C4123"/>
    <w:rsid w:val="009C6377"/>
    <w:rsid w:val="009C7EBA"/>
    <w:rsid w:val="009D044B"/>
    <w:rsid w:val="009D2A6F"/>
    <w:rsid w:val="009D54AB"/>
    <w:rsid w:val="009D581B"/>
    <w:rsid w:val="009D7C16"/>
    <w:rsid w:val="009E2CC9"/>
    <w:rsid w:val="009E37F6"/>
    <w:rsid w:val="009E42E4"/>
    <w:rsid w:val="009E4B1C"/>
    <w:rsid w:val="009E6BC4"/>
    <w:rsid w:val="009E6C7A"/>
    <w:rsid w:val="009F0C74"/>
    <w:rsid w:val="009F157F"/>
    <w:rsid w:val="009F18D9"/>
    <w:rsid w:val="009F274E"/>
    <w:rsid w:val="009F3B77"/>
    <w:rsid w:val="009F4879"/>
    <w:rsid w:val="009F5DFC"/>
    <w:rsid w:val="009F6BED"/>
    <w:rsid w:val="00A00829"/>
    <w:rsid w:val="00A04D72"/>
    <w:rsid w:val="00A05D5C"/>
    <w:rsid w:val="00A06749"/>
    <w:rsid w:val="00A06825"/>
    <w:rsid w:val="00A13B79"/>
    <w:rsid w:val="00A13DCD"/>
    <w:rsid w:val="00A14851"/>
    <w:rsid w:val="00A16753"/>
    <w:rsid w:val="00A167F2"/>
    <w:rsid w:val="00A167F8"/>
    <w:rsid w:val="00A16E73"/>
    <w:rsid w:val="00A1700E"/>
    <w:rsid w:val="00A20DA6"/>
    <w:rsid w:val="00A22E33"/>
    <w:rsid w:val="00A23E22"/>
    <w:rsid w:val="00A2572F"/>
    <w:rsid w:val="00A27C15"/>
    <w:rsid w:val="00A3076C"/>
    <w:rsid w:val="00A30A57"/>
    <w:rsid w:val="00A311F0"/>
    <w:rsid w:val="00A31227"/>
    <w:rsid w:val="00A31450"/>
    <w:rsid w:val="00A321CF"/>
    <w:rsid w:val="00A32BF6"/>
    <w:rsid w:val="00A33DAD"/>
    <w:rsid w:val="00A340E1"/>
    <w:rsid w:val="00A35BB4"/>
    <w:rsid w:val="00A35D9A"/>
    <w:rsid w:val="00A36D06"/>
    <w:rsid w:val="00A37138"/>
    <w:rsid w:val="00A376CB"/>
    <w:rsid w:val="00A41D7A"/>
    <w:rsid w:val="00A42DB1"/>
    <w:rsid w:val="00A44E21"/>
    <w:rsid w:val="00A45B14"/>
    <w:rsid w:val="00A47231"/>
    <w:rsid w:val="00A47C70"/>
    <w:rsid w:val="00A5096F"/>
    <w:rsid w:val="00A50FF0"/>
    <w:rsid w:val="00A52925"/>
    <w:rsid w:val="00A5340A"/>
    <w:rsid w:val="00A53B5D"/>
    <w:rsid w:val="00A53FAD"/>
    <w:rsid w:val="00A5741A"/>
    <w:rsid w:val="00A574AC"/>
    <w:rsid w:val="00A60BFA"/>
    <w:rsid w:val="00A6161B"/>
    <w:rsid w:val="00A649A7"/>
    <w:rsid w:val="00A65217"/>
    <w:rsid w:val="00A66376"/>
    <w:rsid w:val="00A6642F"/>
    <w:rsid w:val="00A66810"/>
    <w:rsid w:val="00A66A8F"/>
    <w:rsid w:val="00A675AA"/>
    <w:rsid w:val="00A70E39"/>
    <w:rsid w:val="00A71C65"/>
    <w:rsid w:val="00A72570"/>
    <w:rsid w:val="00A72B9A"/>
    <w:rsid w:val="00A72BFF"/>
    <w:rsid w:val="00A72DAE"/>
    <w:rsid w:val="00A7397C"/>
    <w:rsid w:val="00A7709E"/>
    <w:rsid w:val="00A802DD"/>
    <w:rsid w:val="00A81664"/>
    <w:rsid w:val="00A81809"/>
    <w:rsid w:val="00A8377C"/>
    <w:rsid w:val="00A86451"/>
    <w:rsid w:val="00A91311"/>
    <w:rsid w:val="00A929DE"/>
    <w:rsid w:val="00A92A3F"/>
    <w:rsid w:val="00A92A92"/>
    <w:rsid w:val="00A92D0B"/>
    <w:rsid w:val="00A9376F"/>
    <w:rsid w:val="00A9426A"/>
    <w:rsid w:val="00A969E0"/>
    <w:rsid w:val="00A97AAE"/>
    <w:rsid w:val="00AA00F5"/>
    <w:rsid w:val="00AA01E7"/>
    <w:rsid w:val="00AA06DA"/>
    <w:rsid w:val="00AA0B3C"/>
    <w:rsid w:val="00AA1BB9"/>
    <w:rsid w:val="00AA1E1C"/>
    <w:rsid w:val="00AA27FD"/>
    <w:rsid w:val="00AA3958"/>
    <w:rsid w:val="00AA413D"/>
    <w:rsid w:val="00AA4478"/>
    <w:rsid w:val="00AA65CF"/>
    <w:rsid w:val="00AA67D3"/>
    <w:rsid w:val="00AA7A68"/>
    <w:rsid w:val="00AB0BE4"/>
    <w:rsid w:val="00AB1BEE"/>
    <w:rsid w:val="00AB1DB0"/>
    <w:rsid w:val="00AB292A"/>
    <w:rsid w:val="00AB391A"/>
    <w:rsid w:val="00AB3E25"/>
    <w:rsid w:val="00AB41CC"/>
    <w:rsid w:val="00AB6135"/>
    <w:rsid w:val="00AB62F0"/>
    <w:rsid w:val="00AB67EA"/>
    <w:rsid w:val="00AB6CE4"/>
    <w:rsid w:val="00AC389A"/>
    <w:rsid w:val="00AC4918"/>
    <w:rsid w:val="00AC559D"/>
    <w:rsid w:val="00AC5FB3"/>
    <w:rsid w:val="00AC60D3"/>
    <w:rsid w:val="00AC77F3"/>
    <w:rsid w:val="00AD03A3"/>
    <w:rsid w:val="00AD15F3"/>
    <w:rsid w:val="00AD2B5D"/>
    <w:rsid w:val="00AD32DF"/>
    <w:rsid w:val="00AD36D2"/>
    <w:rsid w:val="00AD63D2"/>
    <w:rsid w:val="00AE0C2C"/>
    <w:rsid w:val="00AE1794"/>
    <w:rsid w:val="00AE1C5A"/>
    <w:rsid w:val="00AE22F3"/>
    <w:rsid w:val="00AE2A30"/>
    <w:rsid w:val="00AE324F"/>
    <w:rsid w:val="00AE6C8E"/>
    <w:rsid w:val="00AE7D83"/>
    <w:rsid w:val="00AE7FD1"/>
    <w:rsid w:val="00AF2538"/>
    <w:rsid w:val="00AF5AAF"/>
    <w:rsid w:val="00AF6BFE"/>
    <w:rsid w:val="00AF6FCF"/>
    <w:rsid w:val="00B00AC8"/>
    <w:rsid w:val="00B01AAC"/>
    <w:rsid w:val="00B01D91"/>
    <w:rsid w:val="00B01F97"/>
    <w:rsid w:val="00B020D1"/>
    <w:rsid w:val="00B029B0"/>
    <w:rsid w:val="00B03B70"/>
    <w:rsid w:val="00B042DA"/>
    <w:rsid w:val="00B0490D"/>
    <w:rsid w:val="00B0755A"/>
    <w:rsid w:val="00B11397"/>
    <w:rsid w:val="00B1229A"/>
    <w:rsid w:val="00B128B2"/>
    <w:rsid w:val="00B137FF"/>
    <w:rsid w:val="00B155BC"/>
    <w:rsid w:val="00B16042"/>
    <w:rsid w:val="00B16212"/>
    <w:rsid w:val="00B1649E"/>
    <w:rsid w:val="00B17016"/>
    <w:rsid w:val="00B202C3"/>
    <w:rsid w:val="00B2406F"/>
    <w:rsid w:val="00B24705"/>
    <w:rsid w:val="00B260E5"/>
    <w:rsid w:val="00B2682F"/>
    <w:rsid w:val="00B300C2"/>
    <w:rsid w:val="00B31D46"/>
    <w:rsid w:val="00B34794"/>
    <w:rsid w:val="00B373DE"/>
    <w:rsid w:val="00B42012"/>
    <w:rsid w:val="00B42BE8"/>
    <w:rsid w:val="00B42F12"/>
    <w:rsid w:val="00B43430"/>
    <w:rsid w:val="00B435A9"/>
    <w:rsid w:val="00B44679"/>
    <w:rsid w:val="00B46CDC"/>
    <w:rsid w:val="00B50CBB"/>
    <w:rsid w:val="00B51AD4"/>
    <w:rsid w:val="00B51E1C"/>
    <w:rsid w:val="00B5200D"/>
    <w:rsid w:val="00B5202E"/>
    <w:rsid w:val="00B5335F"/>
    <w:rsid w:val="00B5354B"/>
    <w:rsid w:val="00B55F4D"/>
    <w:rsid w:val="00B6162B"/>
    <w:rsid w:val="00B62432"/>
    <w:rsid w:val="00B628E2"/>
    <w:rsid w:val="00B63563"/>
    <w:rsid w:val="00B639B0"/>
    <w:rsid w:val="00B63A5E"/>
    <w:rsid w:val="00B640E6"/>
    <w:rsid w:val="00B64F56"/>
    <w:rsid w:val="00B7099B"/>
    <w:rsid w:val="00B70E02"/>
    <w:rsid w:val="00B725C6"/>
    <w:rsid w:val="00B73571"/>
    <w:rsid w:val="00B76228"/>
    <w:rsid w:val="00B77C12"/>
    <w:rsid w:val="00B83412"/>
    <w:rsid w:val="00B84CF6"/>
    <w:rsid w:val="00B86111"/>
    <w:rsid w:val="00B863E9"/>
    <w:rsid w:val="00B87734"/>
    <w:rsid w:val="00B90745"/>
    <w:rsid w:val="00B9276A"/>
    <w:rsid w:val="00B9366D"/>
    <w:rsid w:val="00B96E8A"/>
    <w:rsid w:val="00B974A5"/>
    <w:rsid w:val="00B97998"/>
    <w:rsid w:val="00B97B63"/>
    <w:rsid w:val="00B97DB4"/>
    <w:rsid w:val="00BA0A95"/>
    <w:rsid w:val="00BA17EA"/>
    <w:rsid w:val="00BA3400"/>
    <w:rsid w:val="00BA35A6"/>
    <w:rsid w:val="00BA6121"/>
    <w:rsid w:val="00BB0E36"/>
    <w:rsid w:val="00BB0E6D"/>
    <w:rsid w:val="00BB5E0B"/>
    <w:rsid w:val="00BB72F6"/>
    <w:rsid w:val="00BC05F4"/>
    <w:rsid w:val="00BC0BFB"/>
    <w:rsid w:val="00BC1B6C"/>
    <w:rsid w:val="00BC1DF7"/>
    <w:rsid w:val="00BC2134"/>
    <w:rsid w:val="00BC29AE"/>
    <w:rsid w:val="00BC5630"/>
    <w:rsid w:val="00BC6FD4"/>
    <w:rsid w:val="00BC73BE"/>
    <w:rsid w:val="00BD017E"/>
    <w:rsid w:val="00BD0AD3"/>
    <w:rsid w:val="00BD0C2B"/>
    <w:rsid w:val="00BD1417"/>
    <w:rsid w:val="00BD2137"/>
    <w:rsid w:val="00BD2726"/>
    <w:rsid w:val="00BD491A"/>
    <w:rsid w:val="00BD4D57"/>
    <w:rsid w:val="00BD5C12"/>
    <w:rsid w:val="00BD6E9B"/>
    <w:rsid w:val="00BD79A8"/>
    <w:rsid w:val="00BE12BC"/>
    <w:rsid w:val="00BE2148"/>
    <w:rsid w:val="00BE229A"/>
    <w:rsid w:val="00BE3B3D"/>
    <w:rsid w:val="00BE4470"/>
    <w:rsid w:val="00BE4643"/>
    <w:rsid w:val="00BE4D9C"/>
    <w:rsid w:val="00BE5AB6"/>
    <w:rsid w:val="00BF006D"/>
    <w:rsid w:val="00BF0853"/>
    <w:rsid w:val="00BF12B6"/>
    <w:rsid w:val="00BF15FE"/>
    <w:rsid w:val="00BF1AF2"/>
    <w:rsid w:val="00BF24DB"/>
    <w:rsid w:val="00BF4D96"/>
    <w:rsid w:val="00C00C5F"/>
    <w:rsid w:val="00C01F2F"/>
    <w:rsid w:val="00C02AF1"/>
    <w:rsid w:val="00C034B4"/>
    <w:rsid w:val="00C03A04"/>
    <w:rsid w:val="00C0491E"/>
    <w:rsid w:val="00C115F0"/>
    <w:rsid w:val="00C118F8"/>
    <w:rsid w:val="00C12A3E"/>
    <w:rsid w:val="00C1476C"/>
    <w:rsid w:val="00C1712E"/>
    <w:rsid w:val="00C17545"/>
    <w:rsid w:val="00C20C5E"/>
    <w:rsid w:val="00C21D76"/>
    <w:rsid w:val="00C2618C"/>
    <w:rsid w:val="00C26EC3"/>
    <w:rsid w:val="00C27ABA"/>
    <w:rsid w:val="00C31948"/>
    <w:rsid w:val="00C32D4E"/>
    <w:rsid w:val="00C3529B"/>
    <w:rsid w:val="00C37833"/>
    <w:rsid w:val="00C50567"/>
    <w:rsid w:val="00C51C69"/>
    <w:rsid w:val="00C5675A"/>
    <w:rsid w:val="00C57451"/>
    <w:rsid w:val="00C57AC9"/>
    <w:rsid w:val="00C64980"/>
    <w:rsid w:val="00C6793E"/>
    <w:rsid w:val="00C70462"/>
    <w:rsid w:val="00C705C6"/>
    <w:rsid w:val="00C70790"/>
    <w:rsid w:val="00C7277A"/>
    <w:rsid w:val="00C743D9"/>
    <w:rsid w:val="00C76668"/>
    <w:rsid w:val="00C81874"/>
    <w:rsid w:val="00C82E8F"/>
    <w:rsid w:val="00C834F5"/>
    <w:rsid w:val="00C86642"/>
    <w:rsid w:val="00C87420"/>
    <w:rsid w:val="00C87D11"/>
    <w:rsid w:val="00C928FA"/>
    <w:rsid w:val="00C92E8F"/>
    <w:rsid w:val="00C935C3"/>
    <w:rsid w:val="00C93738"/>
    <w:rsid w:val="00C94008"/>
    <w:rsid w:val="00C94864"/>
    <w:rsid w:val="00C94B27"/>
    <w:rsid w:val="00C95418"/>
    <w:rsid w:val="00C96854"/>
    <w:rsid w:val="00C96CD5"/>
    <w:rsid w:val="00CA0233"/>
    <w:rsid w:val="00CA1711"/>
    <w:rsid w:val="00CA1C64"/>
    <w:rsid w:val="00CA1ED1"/>
    <w:rsid w:val="00CA2E33"/>
    <w:rsid w:val="00CA3D5F"/>
    <w:rsid w:val="00CA41BC"/>
    <w:rsid w:val="00CA44AF"/>
    <w:rsid w:val="00CA4545"/>
    <w:rsid w:val="00CA4AC6"/>
    <w:rsid w:val="00CA5C4C"/>
    <w:rsid w:val="00CA5E1E"/>
    <w:rsid w:val="00CA5F4A"/>
    <w:rsid w:val="00CB0FB8"/>
    <w:rsid w:val="00CB1B51"/>
    <w:rsid w:val="00CB22F6"/>
    <w:rsid w:val="00CB32BA"/>
    <w:rsid w:val="00CB352D"/>
    <w:rsid w:val="00CB59AC"/>
    <w:rsid w:val="00CB5D2D"/>
    <w:rsid w:val="00CB6800"/>
    <w:rsid w:val="00CB6F0E"/>
    <w:rsid w:val="00CC117A"/>
    <w:rsid w:val="00CC1366"/>
    <w:rsid w:val="00CC4161"/>
    <w:rsid w:val="00CC64E9"/>
    <w:rsid w:val="00CD01F2"/>
    <w:rsid w:val="00CD19DF"/>
    <w:rsid w:val="00CD2065"/>
    <w:rsid w:val="00CD443F"/>
    <w:rsid w:val="00CD5DAC"/>
    <w:rsid w:val="00CD6B88"/>
    <w:rsid w:val="00CD6FDF"/>
    <w:rsid w:val="00CD7C95"/>
    <w:rsid w:val="00CE0265"/>
    <w:rsid w:val="00CE09E2"/>
    <w:rsid w:val="00CE25FD"/>
    <w:rsid w:val="00CE31CC"/>
    <w:rsid w:val="00CE421A"/>
    <w:rsid w:val="00CE4B45"/>
    <w:rsid w:val="00CE6D0B"/>
    <w:rsid w:val="00CF100D"/>
    <w:rsid w:val="00CF335F"/>
    <w:rsid w:val="00CF390D"/>
    <w:rsid w:val="00CF3A2A"/>
    <w:rsid w:val="00CF5365"/>
    <w:rsid w:val="00CF5E5B"/>
    <w:rsid w:val="00CF6A92"/>
    <w:rsid w:val="00CF6FB2"/>
    <w:rsid w:val="00CF799C"/>
    <w:rsid w:val="00D00356"/>
    <w:rsid w:val="00D01FEA"/>
    <w:rsid w:val="00D03AE9"/>
    <w:rsid w:val="00D03B30"/>
    <w:rsid w:val="00D03E43"/>
    <w:rsid w:val="00D052BB"/>
    <w:rsid w:val="00D0618B"/>
    <w:rsid w:val="00D07436"/>
    <w:rsid w:val="00D10B53"/>
    <w:rsid w:val="00D1271E"/>
    <w:rsid w:val="00D12A6B"/>
    <w:rsid w:val="00D13122"/>
    <w:rsid w:val="00D14744"/>
    <w:rsid w:val="00D1677F"/>
    <w:rsid w:val="00D167DB"/>
    <w:rsid w:val="00D17010"/>
    <w:rsid w:val="00D2129A"/>
    <w:rsid w:val="00D25A33"/>
    <w:rsid w:val="00D26586"/>
    <w:rsid w:val="00D31008"/>
    <w:rsid w:val="00D3451E"/>
    <w:rsid w:val="00D348FD"/>
    <w:rsid w:val="00D354B2"/>
    <w:rsid w:val="00D35CBB"/>
    <w:rsid w:val="00D35E4E"/>
    <w:rsid w:val="00D3630D"/>
    <w:rsid w:val="00D36E77"/>
    <w:rsid w:val="00D3724E"/>
    <w:rsid w:val="00D410D0"/>
    <w:rsid w:val="00D41FA9"/>
    <w:rsid w:val="00D442D6"/>
    <w:rsid w:val="00D445A1"/>
    <w:rsid w:val="00D46369"/>
    <w:rsid w:val="00D4657F"/>
    <w:rsid w:val="00D474ED"/>
    <w:rsid w:val="00D50F54"/>
    <w:rsid w:val="00D5191C"/>
    <w:rsid w:val="00D51A67"/>
    <w:rsid w:val="00D5205A"/>
    <w:rsid w:val="00D52083"/>
    <w:rsid w:val="00D520FA"/>
    <w:rsid w:val="00D5242D"/>
    <w:rsid w:val="00D524F2"/>
    <w:rsid w:val="00D52B27"/>
    <w:rsid w:val="00D54293"/>
    <w:rsid w:val="00D542F8"/>
    <w:rsid w:val="00D54AFD"/>
    <w:rsid w:val="00D56A69"/>
    <w:rsid w:val="00D571A1"/>
    <w:rsid w:val="00D60D5C"/>
    <w:rsid w:val="00D61776"/>
    <w:rsid w:val="00D6214B"/>
    <w:rsid w:val="00D63CC8"/>
    <w:rsid w:val="00D63FE2"/>
    <w:rsid w:val="00D645B3"/>
    <w:rsid w:val="00D66A99"/>
    <w:rsid w:val="00D67B54"/>
    <w:rsid w:val="00D67CB2"/>
    <w:rsid w:val="00D707D9"/>
    <w:rsid w:val="00D708D8"/>
    <w:rsid w:val="00D70E03"/>
    <w:rsid w:val="00D7111A"/>
    <w:rsid w:val="00D7189B"/>
    <w:rsid w:val="00D73697"/>
    <w:rsid w:val="00D73A61"/>
    <w:rsid w:val="00D74F51"/>
    <w:rsid w:val="00D75E9C"/>
    <w:rsid w:val="00D765ED"/>
    <w:rsid w:val="00D770FE"/>
    <w:rsid w:val="00D772EE"/>
    <w:rsid w:val="00D7762B"/>
    <w:rsid w:val="00D77C29"/>
    <w:rsid w:val="00D8177C"/>
    <w:rsid w:val="00D817A3"/>
    <w:rsid w:val="00D817BB"/>
    <w:rsid w:val="00D81DC5"/>
    <w:rsid w:val="00D82E4A"/>
    <w:rsid w:val="00D8310B"/>
    <w:rsid w:val="00D83287"/>
    <w:rsid w:val="00D833EC"/>
    <w:rsid w:val="00D834A7"/>
    <w:rsid w:val="00D83C12"/>
    <w:rsid w:val="00D84077"/>
    <w:rsid w:val="00D843EE"/>
    <w:rsid w:val="00D8476E"/>
    <w:rsid w:val="00D84AB9"/>
    <w:rsid w:val="00D86343"/>
    <w:rsid w:val="00D86682"/>
    <w:rsid w:val="00D90A7C"/>
    <w:rsid w:val="00D91C09"/>
    <w:rsid w:val="00D92854"/>
    <w:rsid w:val="00D92AAD"/>
    <w:rsid w:val="00D93662"/>
    <w:rsid w:val="00D9555F"/>
    <w:rsid w:val="00D95A5D"/>
    <w:rsid w:val="00D9761B"/>
    <w:rsid w:val="00DA077F"/>
    <w:rsid w:val="00DA0852"/>
    <w:rsid w:val="00DA18A2"/>
    <w:rsid w:val="00DA2667"/>
    <w:rsid w:val="00DA32CB"/>
    <w:rsid w:val="00DA3F27"/>
    <w:rsid w:val="00DA41B0"/>
    <w:rsid w:val="00DA4DC4"/>
    <w:rsid w:val="00DB0D96"/>
    <w:rsid w:val="00DB33EF"/>
    <w:rsid w:val="00DB384C"/>
    <w:rsid w:val="00DB39D7"/>
    <w:rsid w:val="00DB4F1C"/>
    <w:rsid w:val="00DB54A1"/>
    <w:rsid w:val="00DB55E8"/>
    <w:rsid w:val="00DB687C"/>
    <w:rsid w:val="00DB6E63"/>
    <w:rsid w:val="00DC0BEB"/>
    <w:rsid w:val="00DC124C"/>
    <w:rsid w:val="00DC143F"/>
    <w:rsid w:val="00DC2717"/>
    <w:rsid w:val="00DC3525"/>
    <w:rsid w:val="00DC5304"/>
    <w:rsid w:val="00DC60E8"/>
    <w:rsid w:val="00DC64B7"/>
    <w:rsid w:val="00DD01BF"/>
    <w:rsid w:val="00DD041C"/>
    <w:rsid w:val="00DD18B0"/>
    <w:rsid w:val="00DD203C"/>
    <w:rsid w:val="00DD2821"/>
    <w:rsid w:val="00DD455D"/>
    <w:rsid w:val="00DD5F05"/>
    <w:rsid w:val="00DD624D"/>
    <w:rsid w:val="00DD64B6"/>
    <w:rsid w:val="00DD7DD0"/>
    <w:rsid w:val="00DD7F34"/>
    <w:rsid w:val="00DE17E9"/>
    <w:rsid w:val="00DE26F1"/>
    <w:rsid w:val="00DE34AF"/>
    <w:rsid w:val="00DE4E89"/>
    <w:rsid w:val="00DE50E7"/>
    <w:rsid w:val="00DE59FA"/>
    <w:rsid w:val="00DE5E1B"/>
    <w:rsid w:val="00DE74A0"/>
    <w:rsid w:val="00DE7BBE"/>
    <w:rsid w:val="00DE7E90"/>
    <w:rsid w:val="00DF2492"/>
    <w:rsid w:val="00DF2A19"/>
    <w:rsid w:val="00DF4FFA"/>
    <w:rsid w:val="00DF61FC"/>
    <w:rsid w:val="00E00251"/>
    <w:rsid w:val="00E025CC"/>
    <w:rsid w:val="00E04979"/>
    <w:rsid w:val="00E04DB1"/>
    <w:rsid w:val="00E057F9"/>
    <w:rsid w:val="00E063B3"/>
    <w:rsid w:val="00E077E1"/>
    <w:rsid w:val="00E11EFB"/>
    <w:rsid w:val="00E14109"/>
    <w:rsid w:val="00E14F8F"/>
    <w:rsid w:val="00E16A61"/>
    <w:rsid w:val="00E20610"/>
    <w:rsid w:val="00E21FD7"/>
    <w:rsid w:val="00E2207F"/>
    <w:rsid w:val="00E22153"/>
    <w:rsid w:val="00E23A34"/>
    <w:rsid w:val="00E24879"/>
    <w:rsid w:val="00E25B96"/>
    <w:rsid w:val="00E27D56"/>
    <w:rsid w:val="00E31DAB"/>
    <w:rsid w:val="00E34AC4"/>
    <w:rsid w:val="00E424AA"/>
    <w:rsid w:val="00E44101"/>
    <w:rsid w:val="00E442C5"/>
    <w:rsid w:val="00E46A28"/>
    <w:rsid w:val="00E46C7B"/>
    <w:rsid w:val="00E46DC6"/>
    <w:rsid w:val="00E47ACD"/>
    <w:rsid w:val="00E50152"/>
    <w:rsid w:val="00E5066E"/>
    <w:rsid w:val="00E50B79"/>
    <w:rsid w:val="00E50E6D"/>
    <w:rsid w:val="00E512AD"/>
    <w:rsid w:val="00E54958"/>
    <w:rsid w:val="00E54C98"/>
    <w:rsid w:val="00E5607D"/>
    <w:rsid w:val="00E56BA9"/>
    <w:rsid w:val="00E56FC0"/>
    <w:rsid w:val="00E5722A"/>
    <w:rsid w:val="00E572A6"/>
    <w:rsid w:val="00E573F6"/>
    <w:rsid w:val="00E57A96"/>
    <w:rsid w:val="00E57BBB"/>
    <w:rsid w:val="00E609EC"/>
    <w:rsid w:val="00E6426B"/>
    <w:rsid w:val="00E64B4C"/>
    <w:rsid w:val="00E659FB"/>
    <w:rsid w:val="00E66B6A"/>
    <w:rsid w:val="00E66C40"/>
    <w:rsid w:val="00E67310"/>
    <w:rsid w:val="00E676D1"/>
    <w:rsid w:val="00E70C6E"/>
    <w:rsid w:val="00E7167B"/>
    <w:rsid w:val="00E71797"/>
    <w:rsid w:val="00E72604"/>
    <w:rsid w:val="00E73970"/>
    <w:rsid w:val="00E739DD"/>
    <w:rsid w:val="00E73AD6"/>
    <w:rsid w:val="00E73CFA"/>
    <w:rsid w:val="00E76559"/>
    <w:rsid w:val="00E77902"/>
    <w:rsid w:val="00E80589"/>
    <w:rsid w:val="00E81B13"/>
    <w:rsid w:val="00E8356E"/>
    <w:rsid w:val="00E83F25"/>
    <w:rsid w:val="00E85E32"/>
    <w:rsid w:val="00E863B9"/>
    <w:rsid w:val="00E86886"/>
    <w:rsid w:val="00E872B9"/>
    <w:rsid w:val="00E87669"/>
    <w:rsid w:val="00E87871"/>
    <w:rsid w:val="00E90C7C"/>
    <w:rsid w:val="00E92546"/>
    <w:rsid w:val="00E97F14"/>
    <w:rsid w:val="00EA0DC8"/>
    <w:rsid w:val="00EA0E8B"/>
    <w:rsid w:val="00EA30FB"/>
    <w:rsid w:val="00EA333C"/>
    <w:rsid w:val="00EA400E"/>
    <w:rsid w:val="00EA4C37"/>
    <w:rsid w:val="00EA5F5F"/>
    <w:rsid w:val="00EA759A"/>
    <w:rsid w:val="00EA7D76"/>
    <w:rsid w:val="00EB03F1"/>
    <w:rsid w:val="00EB0EB9"/>
    <w:rsid w:val="00EB1081"/>
    <w:rsid w:val="00EB2D14"/>
    <w:rsid w:val="00EB60AF"/>
    <w:rsid w:val="00EB6679"/>
    <w:rsid w:val="00EB6BD0"/>
    <w:rsid w:val="00EB7FC9"/>
    <w:rsid w:val="00EC00D7"/>
    <w:rsid w:val="00EC049C"/>
    <w:rsid w:val="00EC37F3"/>
    <w:rsid w:val="00EC3D33"/>
    <w:rsid w:val="00EC433F"/>
    <w:rsid w:val="00EC4B5D"/>
    <w:rsid w:val="00EC4E0B"/>
    <w:rsid w:val="00EC4FCD"/>
    <w:rsid w:val="00EC5553"/>
    <w:rsid w:val="00EC628B"/>
    <w:rsid w:val="00EC7D09"/>
    <w:rsid w:val="00ED1F63"/>
    <w:rsid w:val="00ED5FFE"/>
    <w:rsid w:val="00ED62CB"/>
    <w:rsid w:val="00ED7305"/>
    <w:rsid w:val="00EE0654"/>
    <w:rsid w:val="00EE1442"/>
    <w:rsid w:val="00EE394A"/>
    <w:rsid w:val="00EE3DB6"/>
    <w:rsid w:val="00EE5435"/>
    <w:rsid w:val="00EE58E9"/>
    <w:rsid w:val="00EE5E07"/>
    <w:rsid w:val="00EE617B"/>
    <w:rsid w:val="00EE72EF"/>
    <w:rsid w:val="00EE7D4F"/>
    <w:rsid w:val="00EF1576"/>
    <w:rsid w:val="00EF38FC"/>
    <w:rsid w:val="00EF3E27"/>
    <w:rsid w:val="00EF4E29"/>
    <w:rsid w:val="00EF5739"/>
    <w:rsid w:val="00EF5A0D"/>
    <w:rsid w:val="00EF73C9"/>
    <w:rsid w:val="00F016C6"/>
    <w:rsid w:val="00F016CB"/>
    <w:rsid w:val="00F02131"/>
    <w:rsid w:val="00F024FC"/>
    <w:rsid w:val="00F03D51"/>
    <w:rsid w:val="00F05F84"/>
    <w:rsid w:val="00F068AF"/>
    <w:rsid w:val="00F06FE0"/>
    <w:rsid w:val="00F07216"/>
    <w:rsid w:val="00F105BA"/>
    <w:rsid w:val="00F128F1"/>
    <w:rsid w:val="00F148AF"/>
    <w:rsid w:val="00F177FF"/>
    <w:rsid w:val="00F17F04"/>
    <w:rsid w:val="00F20311"/>
    <w:rsid w:val="00F217EC"/>
    <w:rsid w:val="00F21F66"/>
    <w:rsid w:val="00F2283D"/>
    <w:rsid w:val="00F2366C"/>
    <w:rsid w:val="00F23944"/>
    <w:rsid w:val="00F243D1"/>
    <w:rsid w:val="00F251BE"/>
    <w:rsid w:val="00F26075"/>
    <w:rsid w:val="00F266F1"/>
    <w:rsid w:val="00F32163"/>
    <w:rsid w:val="00F3339C"/>
    <w:rsid w:val="00F3351E"/>
    <w:rsid w:val="00F33FEE"/>
    <w:rsid w:val="00F3484D"/>
    <w:rsid w:val="00F34C83"/>
    <w:rsid w:val="00F35F87"/>
    <w:rsid w:val="00F36C60"/>
    <w:rsid w:val="00F37106"/>
    <w:rsid w:val="00F37B20"/>
    <w:rsid w:val="00F37E49"/>
    <w:rsid w:val="00F40679"/>
    <w:rsid w:val="00F40BF0"/>
    <w:rsid w:val="00F40D65"/>
    <w:rsid w:val="00F40D6E"/>
    <w:rsid w:val="00F40E05"/>
    <w:rsid w:val="00F4247D"/>
    <w:rsid w:val="00F42486"/>
    <w:rsid w:val="00F43B98"/>
    <w:rsid w:val="00F462AE"/>
    <w:rsid w:val="00F46AC4"/>
    <w:rsid w:val="00F472CC"/>
    <w:rsid w:val="00F50A6C"/>
    <w:rsid w:val="00F50F52"/>
    <w:rsid w:val="00F54911"/>
    <w:rsid w:val="00F54B8E"/>
    <w:rsid w:val="00F56740"/>
    <w:rsid w:val="00F56FB3"/>
    <w:rsid w:val="00F5749C"/>
    <w:rsid w:val="00F61FE3"/>
    <w:rsid w:val="00F6471A"/>
    <w:rsid w:val="00F70DCE"/>
    <w:rsid w:val="00F710E6"/>
    <w:rsid w:val="00F7136F"/>
    <w:rsid w:val="00F72BAE"/>
    <w:rsid w:val="00F72D01"/>
    <w:rsid w:val="00F74837"/>
    <w:rsid w:val="00F751FF"/>
    <w:rsid w:val="00F76EEF"/>
    <w:rsid w:val="00F8021D"/>
    <w:rsid w:val="00F831F6"/>
    <w:rsid w:val="00F834AF"/>
    <w:rsid w:val="00F84B80"/>
    <w:rsid w:val="00F87B52"/>
    <w:rsid w:val="00F87FE8"/>
    <w:rsid w:val="00F90E7A"/>
    <w:rsid w:val="00F9106E"/>
    <w:rsid w:val="00F91A86"/>
    <w:rsid w:val="00F920D8"/>
    <w:rsid w:val="00F92E8A"/>
    <w:rsid w:val="00F949F5"/>
    <w:rsid w:val="00F96156"/>
    <w:rsid w:val="00F976A1"/>
    <w:rsid w:val="00FA02C3"/>
    <w:rsid w:val="00FA04E9"/>
    <w:rsid w:val="00FA0779"/>
    <w:rsid w:val="00FA3594"/>
    <w:rsid w:val="00FA5778"/>
    <w:rsid w:val="00FA5806"/>
    <w:rsid w:val="00FA581D"/>
    <w:rsid w:val="00FA6BB8"/>
    <w:rsid w:val="00FB152C"/>
    <w:rsid w:val="00FB20AF"/>
    <w:rsid w:val="00FB2E91"/>
    <w:rsid w:val="00FB32FA"/>
    <w:rsid w:val="00FB3CEF"/>
    <w:rsid w:val="00FB54B2"/>
    <w:rsid w:val="00FB7337"/>
    <w:rsid w:val="00FB7CFC"/>
    <w:rsid w:val="00FB7DAD"/>
    <w:rsid w:val="00FC0216"/>
    <w:rsid w:val="00FC2E6C"/>
    <w:rsid w:val="00FC32BC"/>
    <w:rsid w:val="00FC5DD3"/>
    <w:rsid w:val="00FC5FFF"/>
    <w:rsid w:val="00FC6AD8"/>
    <w:rsid w:val="00FC6C46"/>
    <w:rsid w:val="00FC7B0B"/>
    <w:rsid w:val="00FC7C57"/>
    <w:rsid w:val="00FD39D9"/>
    <w:rsid w:val="00FD69FE"/>
    <w:rsid w:val="00FD774E"/>
    <w:rsid w:val="00FD77EF"/>
    <w:rsid w:val="00FE0325"/>
    <w:rsid w:val="00FE064F"/>
    <w:rsid w:val="00FE0966"/>
    <w:rsid w:val="00FE149E"/>
    <w:rsid w:val="00FE166F"/>
    <w:rsid w:val="00FE2BF7"/>
    <w:rsid w:val="00FE36C6"/>
    <w:rsid w:val="00FE5A1B"/>
    <w:rsid w:val="00FE7797"/>
    <w:rsid w:val="00FE7B0F"/>
    <w:rsid w:val="00FF02B4"/>
    <w:rsid w:val="00FF0A1D"/>
    <w:rsid w:val="00FF15F3"/>
    <w:rsid w:val="00FF16BC"/>
    <w:rsid w:val="00FF271B"/>
    <w:rsid w:val="00FF3FF8"/>
    <w:rsid w:val="00FF42A7"/>
    <w:rsid w:val="00FF483A"/>
    <w:rsid w:val="00FF48D0"/>
    <w:rsid w:val="00FF77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C73A3"/>
  <w15:docId w15:val="{58367B80-BFD3-4C16-90AB-205452BAB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1A"/>
    <w:pPr>
      <w:spacing w:after="160" w:line="259" w:lineRule="auto"/>
    </w:pPr>
    <w:rPr>
      <w:rFonts w:asciiTheme="minorHAnsi" w:eastAsiaTheme="minorHAnsi" w:hAnsiTheme="minorHAnsi" w:cstheme="minorBidi"/>
      <w:sz w:val="22"/>
      <w:szCs w:val="22"/>
      <w:lang w:eastAsia="en-US"/>
    </w:rPr>
  </w:style>
  <w:style w:type="paragraph" w:styleId="Titre1">
    <w:name w:val="heading 1"/>
    <w:basedOn w:val="Normal"/>
    <w:next w:val="Normal"/>
    <w:link w:val="Titre1Car"/>
    <w:uiPriority w:val="9"/>
    <w:qFormat/>
    <w:rsid w:val="00637550"/>
    <w:pPr>
      <w:pageBreakBefore/>
      <w:pBdr>
        <w:top w:val="single" w:sz="24" w:space="0" w:color="94B6D2"/>
        <w:left w:val="single" w:sz="24" w:space="0" w:color="94B6D2"/>
        <w:bottom w:val="single" w:sz="24" w:space="0" w:color="94B6D2"/>
        <w:right w:val="single" w:sz="24" w:space="0" w:color="94B6D2"/>
      </w:pBdr>
      <w:shd w:val="clear" w:color="auto" w:fill="94B6D2"/>
      <w:spacing w:before="200" w:after="120" w:line="276" w:lineRule="auto"/>
      <w:outlineLvl w:val="0"/>
    </w:pPr>
    <w:rPr>
      <w:rFonts w:ascii="Calibri" w:eastAsia="Times New Roman" w:hAnsi="Calibri" w:cs="Times New Roman"/>
      <w:b/>
      <w:bCs/>
      <w:caps/>
      <w:color w:val="FFFFFF"/>
      <w:spacing w:val="15"/>
      <w:lang w:bidi="en-US"/>
    </w:rPr>
  </w:style>
  <w:style w:type="paragraph" w:styleId="Titre2">
    <w:name w:val="heading 2"/>
    <w:basedOn w:val="Normal"/>
    <w:next w:val="Normal"/>
    <w:link w:val="Titre2Car"/>
    <w:autoRedefine/>
    <w:uiPriority w:val="9"/>
    <w:unhideWhenUsed/>
    <w:qFormat/>
    <w:rsid w:val="000315F5"/>
    <w:pPr>
      <w:pBdr>
        <w:top w:val="single" w:sz="24" w:space="0" w:color="E9F0F6"/>
        <w:left w:val="single" w:sz="24" w:space="0" w:color="E9F0F6"/>
        <w:bottom w:val="single" w:sz="24" w:space="0" w:color="E9F0F6"/>
        <w:right w:val="single" w:sz="24" w:space="0" w:color="E9F0F6"/>
      </w:pBdr>
      <w:shd w:val="clear" w:color="auto" w:fill="E9F0F6"/>
      <w:spacing w:before="240" w:after="120" w:line="276" w:lineRule="auto"/>
      <w:outlineLvl w:val="1"/>
    </w:pPr>
    <w:rPr>
      <w:rFonts w:ascii="Calibri" w:eastAsia="Times New Roman" w:hAnsi="Calibri" w:cs="Times New Roman"/>
      <w:caps/>
      <w:spacing w:val="15"/>
      <w:lang w:bidi="en-US"/>
    </w:rPr>
  </w:style>
  <w:style w:type="paragraph" w:styleId="Titre3">
    <w:name w:val="heading 3"/>
    <w:basedOn w:val="Normal"/>
    <w:next w:val="Normal"/>
    <w:link w:val="Titre3Car"/>
    <w:autoRedefine/>
    <w:uiPriority w:val="9"/>
    <w:unhideWhenUsed/>
    <w:qFormat/>
    <w:rsid w:val="007456F1"/>
    <w:pPr>
      <w:pBdr>
        <w:top w:val="single" w:sz="6" w:space="2" w:color="94B6D2"/>
        <w:left w:val="single" w:sz="6" w:space="2" w:color="94B6D2"/>
      </w:pBdr>
      <w:spacing w:before="300" w:after="120" w:line="276" w:lineRule="auto"/>
      <w:ind w:left="1418"/>
      <w:outlineLvl w:val="2"/>
    </w:pPr>
    <w:rPr>
      <w:rFonts w:ascii="Calibri" w:eastAsia="Times New Roman" w:hAnsi="Calibri" w:cs="Times New Roman"/>
      <w:caps/>
      <w:color w:val="345C7D"/>
      <w:spacing w:val="15"/>
      <w:lang w:bidi="en-US"/>
    </w:rPr>
  </w:style>
  <w:style w:type="paragraph" w:styleId="Titre4">
    <w:name w:val="heading 4"/>
    <w:basedOn w:val="Normal"/>
    <w:next w:val="Normal"/>
    <w:link w:val="Titre4Car"/>
    <w:autoRedefine/>
    <w:uiPriority w:val="9"/>
    <w:unhideWhenUsed/>
    <w:qFormat/>
    <w:rsid w:val="006E66FF"/>
    <w:pPr>
      <w:pBdr>
        <w:top w:val="dotted" w:sz="6" w:space="2" w:color="94B6D2"/>
        <w:left w:val="dotted" w:sz="6" w:space="2" w:color="94B6D2"/>
      </w:pBdr>
      <w:spacing w:before="300" w:after="120" w:line="276" w:lineRule="auto"/>
      <w:outlineLvl w:val="3"/>
    </w:pPr>
    <w:rPr>
      <w:rFonts w:ascii="Calibri" w:eastAsia="Times New Roman" w:hAnsi="Calibri" w:cs="Times New Roman"/>
      <w:caps/>
      <w:color w:val="548AB7"/>
      <w:spacing w:val="10"/>
      <w:lang w:bidi="en-US"/>
    </w:rPr>
  </w:style>
  <w:style w:type="paragraph" w:styleId="Titre5">
    <w:name w:val="heading 5"/>
    <w:basedOn w:val="Normal"/>
    <w:next w:val="Normal"/>
    <w:link w:val="Titre5Car"/>
    <w:uiPriority w:val="9"/>
    <w:unhideWhenUsed/>
    <w:qFormat/>
    <w:rsid w:val="0024349A"/>
    <w:pPr>
      <w:numPr>
        <w:ilvl w:val="4"/>
        <w:numId w:val="2"/>
      </w:numPr>
      <w:pBdr>
        <w:bottom w:val="single" w:sz="6" w:space="1" w:color="94B6D2"/>
      </w:pBdr>
      <w:spacing w:before="300" w:after="0" w:line="276" w:lineRule="auto"/>
      <w:outlineLvl w:val="4"/>
    </w:pPr>
    <w:rPr>
      <w:rFonts w:ascii="Calibri" w:eastAsia="Times New Roman" w:hAnsi="Calibri" w:cs="Times New Roman"/>
      <w:caps/>
      <w:color w:val="548AB7"/>
      <w:spacing w:val="10"/>
      <w:lang w:bidi="en-US"/>
    </w:rPr>
  </w:style>
  <w:style w:type="paragraph" w:styleId="Titre6">
    <w:name w:val="heading 6"/>
    <w:basedOn w:val="Normal"/>
    <w:next w:val="Normal"/>
    <w:link w:val="Titre6Car"/>
    <w:uiPriority w:val="9"/>
    <w:semiHidden/>
    <w:unhideWhenUsed/>
    <w:qFormat/>
    <w:rsid w:val="00D81DC5"/>
    <w:pPr>
      <w:numPr>
        <w:ilvl w:val="5"/>
        <w:numId w:val="2"/>
      </w:numPr>
      <w:pBdr>
        <w:bottom w:val="dotted" w:sz="6" w:space="1" w:color="94B6D2"/>
      </w:pBdr>
      <w:spacing w:before="300" w:after="0" w:line="276" w:lineRule="auto"/>
      <w:outlineLvl w:val="5"/>
    </w:pPr>
    <w:rPr>
      <w:rFonts w:ascii="Calibri" w:eastAsia="Times New Roman" w:hAnsi="Calibri" w:cs="Times New Roman"/>
      <w:caps/>
      <w:color w:val="548AB7"/>
      <w:spacing w:val="10"/>
      <w:lang w:bidi="en-US"/>
    </w:rPr>
  </w:style>
  <w:style w:type="paragraph" w:styleId="Titre7">
    <w:name w:val="heading 7"/>
    <w:basedOn w:val="Normal"/>
    <w:next w:val="Normal"/>
    <w:link w:val="Titre7Car"/>
    <w:uiPriority w:val="9"/>
    <w:semiHidden/>
    <w:unhideWhenUsed/>
    <w:qFormat/>
    <w:rsid w:val="00D81DC5"/>
    <w:pPr>
      <w:numPr>
        <w:ilvl w:val="6"/>
        <w:numId w:val="2"/>
      </w:numPr>
      <w:spacing w:before="300" w:after="0" w:line="276" w:lineRule="auto"/>
      <w:outlineLvl w:val="6"/>
    </w:pPr>
    <w:rPr>
      <w:rFonts w:ascii="Calibri" w:eastAsia="Times New Roman" w:hAnsi="Calibri" w:cs="Times New Roman"/>
      <w:caps/>
      <w:color w:val="548AB7"/>
      <w:spacing w:val="10"/>
      <w:lang w:bidi="en-US"/>
    </w:rPr>
  </w:style>
  <w:style w:type="paragraph" w:styleId="Titre8">
    <w:name w:val="heading 8"/>
    <w:basedOn w:val="Normal"/>
    <w:next w:val="Normal"/>
    <w:link w:val="Titre8Car"/>
    <w:uiPriority w:val="9"/>
    <w:semiHidden/>
    <w:unhideWhenUsed/>
    <w:qFormat/>
    <w:rsid w:val="00D81DC5"/>
    <w:pPr>
      <w:numPr>
        <w:ilvl w:val="7"/>
        <w:numId w:val="2"/>
      </w:numPr>
      <w:spacing w:before="300" w:after="0" w:line="276" w:lineRule="auto"/>
      <w:outlineLvl w:val="7"/>
    </w:pPr>
    <w:rPr>
      <w:rFonts w:ascii="Calibri" w:eastAsia="Times New Roman" w:hAnsi="Calibri" w:cs="Times New Roman"/>
      <w:caps/>
      <w:spacing w:val="10"/>
      <w:sz w:val="18"/>
      <w:szCs w:val="18"/>
      <w:lang w:bidi="en-US"/>
    </w:rPr>
  </w:style>
  <w:style w:type="paragraph" w:styleId="Titre9">
    <w:name w:val="heading 9"/>
    <w:basedOn w:val="Normal"/>
    <w:next w:val="Normal"/>
    <w:link w:val="Titre9Car"/>
    <w:uiPriority w:val="9"/>
    <w:semiHidden/>
    <w:unhideWhenUsed/>
    <w:qFormat/>
    <w:rsid w:val="00D81DC5"/>
    <w:pPr>
      <w:numPr>
        <w:ilvl w:val="8"/>
        <w:numId w:val="2"/>
      </w:numPr>
      <w:spacing w:before="300" w:after="0" w:line="276" w:lineRule="auto"/>
      <w:outlineLvl w:val="8"/>
    </w:pPr>
    <w:rPr>
      <w:rFonts w:ascii="Calibri" w:eastAsia="Times New Roman" w:hAnsi="Calibri" w:cs="Times New Roman"/>
      <w:i/>
      <w:caps/>
      <w:spacing w:val="10"/>
      <w:sz w:val="18"/>
      <w:szCs w:val="18"/>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D9555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eclaire-Accent11">
    <w:name w:val="Liste claire - Accent 11"/>
    <w:basedOn w:val="TableauNormal"/>
    <w:uiPriority w:val="61"/>
    <w:rsid w:val="00D9555F"/>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pPr>
        <w:spacing w:before="0" w:after="0" w:line="240" w:lineRule="auto"/>
      </w:pPr>
      <w:rPr>
        <w:b/>
        <w:bCs/>
        <w:color w:val="FFFFFF"/>
      </w:rPr>
      <w:tblPr/>
      <w:tcPr>
        <w:shd w:val="clear" w:color="auto" w:fill="DDDDDD"/>
      </w:tcPr>
    </w:tblStylePr>
    <w:tblStylePr w:type="lastRow">
      <w:pPr>
        <w:spacing w:before="0" w:after="0" w:line="240" w:lineRule="auto"/>
      </w:pPr>
      <w:rPr>
        <w:b/>
        <w:bCs/>
      </w:rPr>
      <w:tblPr/>
      <w:tcPr>
        <w:tcBorders>
          <w:top w:val="double" w:sz="6" w:space="0" w:color="DDDDDD"/>
          <w:left w:val="single" w:sz="8" w:space="0" w:color="DDDDDD"/>
          <w:bottom w:val="single" w:sz="8" w:space="0" w:color="DDDDDD"/>
          <w:right w:val="single" w:sz="8" w:space="0" w:color="DDDDDD"/>
        </w:tcBorders>
      </w:tcPr>
    </w:tblStylePr>
    <w:tblStylePr w:type="firstCol">
      <w:rPr>
        <w:b/>
        <w:bCs/>
      </w:rPr>
    </w:tblStylePr>
    <w:tblStylePr w:type="lastCol">
      <w:rPr>
        <w:b/>
        <w:bCs/>
      </w:rPr>
    </w:tblStylePr>
    <w:tblStylePr w:type="band1Vert">
      <w:tblPr/>
      <w:tcPr>
        <w:tcBorders>
          <w:top w:val="single" w:sz="8" w:space="0" w:color="DDDDDD"/>
          <w:left w:val="single" w:sz="8" w:space="0" w:color="DDDDDD"/>
          <w:bottom w:val="single" w:sz="8" w:space="0" w:color="DDDDDD"/>
          <w:right w:val="single" w:sz="8" w:space="0" w:color="DDDDDD"/>
        </w:tcBorders>
      </w:tcPr>
    </w:tblStylePr>
    <w:tblStylePr w:type="band1Horz">
      <w:tblPr/>
      <w:tcPr>
        <w:tcBorders>
          <w:top w:val="single" w:sz="8" w:space="0" w:color="DDDDDD"/>
          <w:left w:val="single" w:sz="8" w:space="0" w:color="DDDDDD"/>
          <w:bottom w:val="single" w:sz="8" w:space="0" w:color="DDDDDD"/>
          <w:right w:val="single" w:sz="8" w:space="0" w:color="DDDDDD"/>
        </w:tcBorders>
      </w:tcPr>
    </w:tblStylePr>
  </w:style>
  <w:style w:type="character" w:customStyle="1" w:styleId="Titre1Car">
    <w:name w:val="Titre 1 Car"/>
    <w:basedOn w:val="Policepardfaut"/>
    <w:link w:val="Titre1"/>
    <w:uiPriority w:val="9"/>
    <w:rsid w:val="00637550"/>
    <w:rPr>
      <w:b/>
      <w:bCs/>
      <w:caps/>
      <w:color w:val="FFFFFF"/>
      <w:spacing w:val="15"/>
      <w:sz w:val="22"/>
      <w:szCs w:val="22"/>
      <w:shd w:val="clear" w:color="auto" w:fill="94B6D2"/>
      <w:lang w:eastAsia="en-US" w:bidi="en-US"/>
    </w:rPr>
  </w:style>
  <w:style w:type="character" w:customStyle="1" w:styleId="Titre2Car">
    <w:name w:val="Titre 2 Car"/>
    <w:basedOn w:val="Policepardfaut"/>
    <w:link w:val="Titre2"/>
    <w:uiPriority w:val="9"/>
    <w:rsid w:val="000315F5"/>
    <w:rPr>
      <w:caps/>
      <w:spacing w:val="15"/>
      <w:sz w:val="22"/>
      <w:szCs w:val="22"/>
      <w:shd w:val="clear" w:color="auto" w:fill="E9F0F6"/>
      <w:lang w:eastAsia="en-US" w:bidi="en-US"/>
    </w:rPr>
  </w:style>
  <w:style w:type="character" w:customStyle="1" w:styleId="Titre3Car">
    <w:name w:val="Titre 3 Car"/>
    <w:basedOn w:val="Policepardfaut"/>
    <w:link w:val="Titre3"/>
    <w:uiPriority w:val="9"/>
    <w:rsid w:val="007456F1"/>
    <w:rPr>
      <w:caps/>
      <w:color w:val="345C7D"/>
      <w:spacing w:val="15"/>
      <w:sz w:val="22"/>
      <w:szCs w:val="22"/>
      <w:lang w:eastAsia="en-US" w:bidi="en-US"/>
    </w:rPr>
  </w:style>
  <w:style w:type="character" w:customStyle="1" w:styleId="Titre4Car">
    <w:name w:val="Titre 4 Car"/>
    <w:basedOn w:val="Policepardfaut"/>
    <w:link w:val="Titre4"/>
    <w:uiPriority w:val="9"/>
    <w:rsid w:val="006E66FF"/>
    <w:rPr>
      <w:caps/>
      <w:color w:val="548AB7"/>
      <w:spacing w:val="10"/>
      <w:sz w:val="22"/>
      <w:szCs w:val="22"/>
      <w:lang w:eastAsia="en-US" w:bidi="en-US"/>
    </w:rPr>
  </w:style>
  <w:style w:type="character" w:customStyle="1" w:styleId="Titre5Car">
    <w:name w:val="Titre 5 Car"/>
    <w:basedOn w:val="Policepardfaut"/>
    <w:link w:val="Titre5"/>
    <w:uiPriority w:val="9"/>
    <w:rsid w:val="0024349A"/>
    <w:rPr>
      <w:caps/>
      <w:color w:val="548AB7"/>
      <w:spacing w:val="10"/>
      <w:sz w:val="22"/>
      <w:szCs w:val="22"/>
      <w:lang w:eastAsia="en-US" w:bidi="en-US"/>
    </w:rPr>
  </w:style>
  <w:style w:type="character" w:customStyle="1" w:styleId="Titre6Car">
    <w:name w:val="Titre 6 Car"/>
    <w:basedOn w:val="Policepardfaut"/>
    <w:link w:val="Titre6"/>
    <w:uiPriority w:val="9"/>
    <w:semiHidden/>
    <w:rsid w:val="00D81DC5"/>
    <w:rPr>
      <w:caps/>
      <w:color w:val="548AB7"/>
      <w:spacing w:val="10"/>
      <w:sz w:val="22"/>
      <w:szCs w:val="22"/>
      <w:lang w:eastAsia="en-US" w:bidi="en-US"/>
    </w:rPr>
  </w:style>
  <w:style w:type="character" w:customStyle="1" w:styleId="Titre7Car">
    <w:name w:val="Titre 7 Car"/>
    <w:basedOn w:val="Policepardfaut"/>
    <w:link w:val="Titre7"/>
    <w:uiPriority w:val="9"/>
    <w:semiHidden/>
    <w:rsid w:val="00D81DC5"/>
    <w:rPr>
      <w:caps/>
      <w:color w:val="548AB7"/>
      <w:spacing w:val="10"/>
      <w:sz w:val="22"/>
      <w:szCs w:val="22"/>
      <w:lang w:eastAsia="en-US" w:bidi="en-US"/>
    </w:rPr>
  </w:style>
  <w:style w:type="character" w:customStyle="1" w:styleId="Titre8Car">
    <w:name w:val="Titre 8 Car"/>
    <w:basedOn w:val="Policepardfaut"/>
    <w:link w:val="Titre8"/>
    <w:uiPriority w:val="9"/>
    <w:semiHidden/>
    <w:rsid w:val="00D81DC5"/>
    <w:rPr>
      <w:caps/>
      <w:spacing w:val="10"/>
      <w:sz w:val="18"/>
      <w:szCs w:val="18"/>
      <w:lang w:eastAsia="en-US" w:bidi="en-US"/>
    </w:rPr>
  </w:style>
  <w:style w:type="character" w:customStyle="1" w:styleId="Titre9Car">
    <w:name w:val="Titre 9 Car"/>
    <w:basedOn w:val="Policepardfaut"/>
    <w:link w:val="Titre9"/>
    <w:uiPriority w:val="9"/>
    <w:semiHidden/>
    <w:rsid w:val="00D81DC5"/>
    <w:rPr>
      <w:i/>
      <w:caps/>
      <w:spacing w:val="10"/>
      <w:sz w:val="18"/>
      <w:szCs w:val="18"/>
      <w:lang w:eastAsia="en-US" w:bidi="en-US"/>
    </w:rPr>
  </w:style>
  <w:style w:type="paragraph" w:styleId="Lgende">
    <w:name w:val="caption"/>
    <w:basedOn w:val="Normal"/>
    <w:next w:val="Normal"/>
    <w:uiPriority w:val="35"/>
    <w:unhideWhenUsed/>
    <w:qFormat/>
    <w:rsid w:val="00D81DC5"/>
    <w:pPr>
      <w:spacing w:before="200" w:after="200" w:line="276" w:lineRule="auto"/>
    </w:pPr>
    <w:rPr>
      <w:rFonts w:ascii="Calibri" w:eastAsia="Times New Roman" w:hAnsi="Calibri" w:cs="Times New Roman"/>
      <w:b/>
      <w:bCs/>
      <w:color w:val="548AB7"/>
      <w:sz w:val="16"/>
      <w:szCs w:val="16"/>
      <w:lang w:bidi="en-US"/>
    </w:rPr>
  </w:style>
  <w:style w:type="paragraph" w:styleId="Titre">
    <w:name w:val="Title"/>
    <w:basedOn w:val="Normal"/>
    <w:next w:val="Normal"/>
    <w:link w:val="TitreCar"/>
    <w:uiPriority w:val="10"/>
    <w:qFormat/>
    <w:rsid w:val="00D81DC5"/>
    <w:pPr>
      <w:spacing w:before="720" w:after="200" w:line="276" w:lineRule="auto"/>
    </w:pPr>
    <w:rPr>
      <w:rFonts w:ascii="Calibri" w:eastAsia="Times New Roman" w:hAnsi="Calibri" w:cs="Times New Roman"/>
      <w:caps/>
      <w:color w:val="94B6D2"/>
      <w:spacing w:val="10"/>
      <w:kern w:val="28"/>
      <w:sz w:val="52"/>
      <w:szCs w:val="52"/>
      <w:lang w:bidi="en-US"/>
    </w:rPr>
  </w:style>
  <w:style w:type="character" w:customStyle="1" w:styleId="TitreCar">
    <w:name w:val="Titre Car"/>
    <w:basedOn w:val="Policepardfaut"/>
    <w:link w:val="Titre"/>
    <w:uiPriority w:val="10"/>
    <w:rsid w:val="00D81DC5"/>
    <w:rPr>
      <w:caps/>
      <w:color w:val="94B6D2"/>
      <w:spacing w:val="10"/>
      <w:kern w:val="28"/>
      <w:sz w:val="52"/>
      <w:szCs w:val="52"/>
    </w:rPr>
  </w:style>
  <w:style w:type="paragraph" w:styleId="Sous-titre">
    <w:name w:val="Subtitle"/>
    <w:basedOn w:val="Normal"/>
    <w:next w:val="Normal"/>
    <w:link w:val="Sous-titreCar"/>
    <w:uiPriority w:val="11"/>
    <w:qFormat/>
    <w:rsid w:val="00D81DC5"/>
    <w:pPr>
      <w:spacing w:before="200" w:after="1000" w:line="240" w:lineRule="auto"/>
    </w:pPr>
    <w:rPr>
      <w:rFonts w:ascii="Calibri" w:eastAsia="Times New Roman" w:hAnsi="Calibri" w:cs="Times New Roman"/>
      <w:caps/>
      <w:color w:val="595959"/>
      <w:spacing w:val="10"/>
      <w:sz w:val="24"/>
      <w:szCs w:val="24"/>
      <w:lang w:bidi="en-US"/>
    </w:rPr>
  </w:style>
  <w:style w:type="character" w:customStyle="1" w:styleId="Sous-titreCar">
    <w:name w:val="Sous-titre Car"/>
    <w:basedOn w:val="Policepardfaut"/>
    <w:link w:val="Sous-titre"/>
    <w:uiPriority w:val="11"/>
    <w:rsid w:val="00D81DC5"/>
    <w:rPr>
      <w:caps/>
      <w:color w:val="595959"/>
      <w:spacing w:val="10"/>
      <w:sz w:val="24"/>
      <w:szCs w:val="24"/>
    </w:rPr>
  </w:style>
  <w:style w:type="character" w:styleId="lev">
    <w:name w:val="Strong"/>
    <w:uiPriority w:val="22"/>
    <w:qFormat/>
    <w:rsid w:val="00D81DC5"/>
    <w:rPr>
      <w:b/>
      <w:bCs/>
    </w:rPr>
  </w:style>
  <w:style w:type="character" w:styleId="Accentuation">
    <w:name w:val="Emphasis"/>
    <w:uiPriority w:val="20"/>
    <w:qFormat/>
    <w:rsid w:val="00D81DC5"/>
    <w:rPr>
      <w:caps/>
      <w:color w:val="345C7D"/>
      <w:spacing w:val="5"/>
    </w:rPr>
  </w:style>
  <w:style w:type="paragraph" w:styleId="Sansinterligne">
    <w:name w:val="No Spacing"/>
    <w:basedOn w:val="Normal"/>
    <w:link w:val="SansinterligneCar"/>
    <w:uiPriority w:val="1"/>
    <w:qFormat/>
    <w:rsid w:val="00D81DC5"/>
    <w:pPr>
      <w:spacing w:after="0" w:line="240" w:lineRule="auto"/>
    </w:pPr>
    <w:rPr>
      <w:rFonts w:ascii="Calibri" w:eastAsia="Times New Roman" w:hAnsi="Calibri" w:cs="Times New Roman"/>
      <w:sz w:val="24"/>
      <w:szCs w:val="20"/>
      <w:lang w:bidi="en-US"/>
    </w:rPr>
  </w:style>
  <w:style w:type="character" w:customStyle="1" w:styleId="SansinterligneCar">
    <w:name w:val="Sans interligne Car"/>
    <w:basedOn w:val="Policepardfaut"/>
    <w:link w:val="Sansinterligne"/>
    <w:uiPriority w:val="1"/>
    <w:rsid w:val="00D81DC5"/>
    <w:rPr>
      <w:sz w:val="20"/>
      <w:szCs w:val="20"/>
    </w:rPr>
  </w:style>
  <w:style w:type="paragraph" w:styleId="Paragraphedeliste">
    <w:name w:val="List Paragraph"/>
    <w:basedOn w:val="Normal"/>
    <w:uiPriority w:val="34"/>
    <w:qFormat/>
    <w:rsid w:val="00D81DC5"/>
    <w:pPr>
      <w:spacing w:before="200" w:after="200" w:line="276" w:lineRule="auto"/>
      <w:ind w:left="720"/>
      <w:contextualSpacing/>
    </w:pPr>
    <w:rPr>
      <w:rFonts w:ascii="Calibri" w:eastAsia="Times New Roman" w:hAnsi="Calibri" w:cs="Times New Roman"/>
      <w:sz w:val="24"/>
      <w:szCs w:val="20"/>
      <w:lang w:bidi="en-US"/>
    </w:rPr>
  </w:style>
  <w:style w:type="paragraph" w:styleId="Citation">
    <w:name w:val="Quote"/>
    <w:basedOn w:val="Normal"/>
    <w:next w:val="Normal"/>
    <w:link w:val="CitationCar"/>
    <w:uiPriority w:val="29"/>
    <w:qFormat/>
    <w:rsid w:val="00D81DC5"/>
    <w:pPr>
      <w:spacing w:before="200" w:after="200" w:line="276" w:lineRule="auto"/>
    </w:pPr>
    <w:rPr>
      <w:rFonts w:ascii="Calibri" w:eastAsia="Times New Roman" w:hAnsi="Calibri" w:cs="Times New Roman"/>
      <w:i/>
      <w:iCs/>
      <w:sz w:val="24"/>
      <w:szCs w:val="20"/>
      <w:lang w:bidi="en-US"/>
    </w:rPr>
  </w:style>
  <w:style w:type="character" w:customStyle="1" w:styleId="CitationCar">
    <w:name w:val="Citation Car"/>
    <w:basedOn w:val="Policepardfaut"/>
    <w:link w:val="Citation"/>
    <w:uiPriority w:val="29"/>
    <w:rsid w:val="00D81DC5"/>
    <w:rPr>
      <w:i/>
      <w:iCs/>
      <w:sz w:val="20"/>
      <w:szCs w:val="20"/>
    </w:rPr>
  </w:style>
  <w:style w:type="paragraph" w:styleId="Citationintense">
    <w:name w:val="Intense Quote"/>
    <w:basedOn w:val="Normal"/>
    <w:next w:val="Normal"/>
    <w:link w:val="CitationintenseCar"/>
    <w:uiPriority w:val="30"/>
    <w:qFormat/>
    <w:rsid w:val="00D81DC5"/>
    <w:pPr>
      <w:pBdr>
        <w:top w:val="single" w:sz="4" w:space="10" w:color="94B6D2"/>
        <w:left w:val="single" w:sz="4" w:space="10" w:color="94B6D2"/>
      </w:pBdr>
      <w:spacing w:before="200" w:after="0" w:line="276" w:lineRule="auto"/>
      <w:ind w:left="1296" w:right="1152"/>
      <w:jc w:val="both"/>
    </w:pPr>
    <w:rPr>
      <w:rFonts w:ascii="Calibri" w:eastAsia="Times New Roman" w:hAnsi="Calibri" w:cs="Times New Roman"/>
      <w:i/>
      <w:iCs/>
      <w:color w:val="94B6D2"/>
      <w:sz w:val="24"/>
      <w:szCs w:val="20"/>
      <w:lang w:bidi="en-US"/>
    </w:rPr>
  </w:style>
  <w:style w:type="character" w:customStyle="1" w:styleId="CitationintenseCar">
    <w:name w:val="Citation intense Car"/>
    <w:basedOn w:val="Policepardfaut"/>
    <w:link w:val="Citationintense"/>
    <w:uiPriority w:val="30"/>
    <w:rsid w:val="00D81DC5"/>
    <w:rPr>
      <w:i/>
      <w:iCs/>
      <w:color w:val="94B6D2"/>
      <w:sz w:val="20"/>
      <w:szCs w:val="20"/>
    </w:rPr>
  </w:style>
  <w:style w:type="character" w:styleId="Accentuationlgre">
    <w:name w:val="Subtle Emphasis"/>
    <w:uiPriority w:val="19"/>
    <w:qFormat/>
    <w:rsid w:val="00D81DC5"/>
    <w:rPr>
      <w:i/>
      <w:iCs/>
      <w:color w:val="345C7D"/>
    </w:rPr>
  </w:style>
  <w:style w:type="character" w:styleId="Accentuationintense">
    <w:name w:val="Intense Emphasis"/>
    <w:uiPriority w:val="21"/>
    <w:qFormat/>
    <w:rsid w:val="00D81DC5"/>
    <w:rPr>
      <w:b/>
      <w:bCs/>
      <w:caps/>
      <w:color w:val="345C7D"/>
      <w:spacing w:val="10"/>
    </w:rPr>
  </w:style>
  <w:style w:type="character" w:styleId="Rfrencelgre">
    <w:name w:val="Subtle Reference"/>
    <w:uiPriority w:val="31"/>
    <w:qFormat/>
    <w:rsid w:val="00D81DC5"/>
    <w:rPr>
      <w:b/>
      <w:bCs/>
      <w:color w:val="94B6D2"/>
    </w:rPr>
  </w:style>
  <w:style w:type="character" w:styleId="Rfrenceintense">
    <w:name w:val="Intense Reference"/>
    <w:uiPriority w:val="32"/>
    <w:qFormat/>
    <w:rsid w:val="00454664"/>
    <w:rPr>
      <w:rFonts w:ascii="Calibri" w:hAnsi="Calibri"/>
      <w:b/>
      <w:bCs/>
      <w:i/>
      <w:iCs/>
      <w:caps/>
      <w:color w:val="548AB7"/>
      <w:sz w:val="22"/>
    </w:rPr>
  </w:style>
  <w:style w:type="character" w:styleId="Titredulivre">
    <w:name w:val="Book Title"/>
    <w:uiPriority w:val="33"/>
    <w:qFormat/>
    <w:rsid w:val="00D81DC5"/>
    <w:rPr>
      <w:b/>
      <w:bCs/>
      <w:i/>
      <w:iCs/>
      <w:spacing w:val="9"/>
    </w:rPr>
  </w:style>
  <w:style w:type="paragraph" w:styleId="En-ttedetabledesmatires">
    <w:name w:val="TOC Heading"/>
    <w:basedOn w:val="Titre1"/>
    <w:next w:val="Normal"/>
    <w:uiPriority w:val="39"/>
    <w:semiHidden/>
    <w:unhideWhenUsed/>
    <w:qFormat/>
    <w:rsid w:val="00D81DC5"/>
    <w:pPr>
      <w:outlineLvl w:val="9"/>
    </w:pPr>
  </w:style>
  <w:style w:type="paragraph" w:styleId="NormalWeb">
    <w:name w:val="Normal (Web)"/>
    <w:basedOn w:val="Normal"/>
    <w:uiPriority w:val="99"/>
    <w:unhideWhenUsed/>
    <w:rsid w:val="0039795C"/>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Notedefin">
    <w:name w:val="endnote text"/>
    <w:basedOn w:val="Normal"/>
    <w:link w:val="NotedefinCar"/>
    <w:uiPriority w:val="99"/>
    <w:semiHidden/>
    <w:unhideWhenUsed/>
    <w:rsid w:val="0039795C"/>
    <w:pPr>
      <w:spacing w:before="200" w:after="200" w:line="276" w:lineRule="auto"/>
    </w:pPr>
    <w:rPr>
      <w:rFonts w:ascii="Calibri" w:eastAsia="Times New Roman" w:hAnsi="Calibri" w:cs="Times New Roman"/>
      <w:sz w:val="24"/>
      <w:szCs w:val="20"/>
      <w:lang w:bidi="en-US"/>
    </w:rPr>
  </w:style>
  <w:style w:type="character" w:customStyle="1" w:styleId="NotedefinCar">
    <w:name w:val="Note de fin Car"/>
    <w:basedOn w:val="Policepardfaut"/>
    <w:link w:val="Notedefin"/>
    <w:uiPriority w:val="99"/>
    <w:semiHidden/>
    <w:rsid w:val="0039795C"/>
    <w:rPr>
      <w:rFonts w:ascii="Calibri" w:eastAsia="Times New Roman" w:hAnsi="Calibri" w:cs="Times New Roman"/>
      <w:sz w:val="20"/>
      <w:szCs w:val="20"/>
      <w:lang w:val="fr-FR"/>
    </w:rPr>
  </w:style>
  <w:style w:type="character" w:styleId="Appeldenotedefin">
    <w:name w:val="endnote reference"/>
    <w:basedOn w:val="Policepardfaut"/>
    <w:uiPriority w:val="99"/>
    <w:semiHidden/>
    <w:unhideWhenUsed/>
    <w:rsid w:val="0039795C"/>
    <w:rPr>
      <w:vertAlign w:val="superscript"/>
    </w:rPr>
  </w:style>
  <w:style w:type="paragraph" w:styleId="Textedebulles">
    <w:name w:val="Balloon Text"/>
    <w:basedOn w:val="Normal"/>
    <w:link w:val="TextedebullesCar"/>
    <w:uiPriority w:val="99"/>
    <w:semiHidden/>
    <w:unhideWhenUsed/>
    <w:rsid w:val="00504316"/>
    <w:pPr>
      <w:spacing w:after="0" w:line="240" w:lineRule="auto"/>
    </w:pPr>
    <w:rPr>
      <w:rFonts w:ascii="Tahoma" w:eastAsia="Times New Roman" w:hAnsi="Tahoma" w:cs="Tahoma"/>
      <w:sz w:val="16"/>
      <w:szCs w:val="16"/>
      <w:lang w:bidi="en-US"/>
    </w:rPr>
  </w:style>
  <w:style w:type="character" w:customStyle="1" w:styleId="TextedebullesCar">
    <w:name w:val="Texte de bulles Car"/>
    <w:basedOn w:val="Policepardfaut"/>
    <w:link w:val="Textedebulles"/>
    <w:uiPriority w:val="99"/>
    <w:semiHidden/>
    <w:rsid w:val="00504316"/>
    <w:rPr>
      <w:rFonts w:ascii="Tahoma" w:hAnsi="Tahoma" w:cs="Tahoma"/>
      <w:sz w:val="16"/>
      <w:szCs w:val="16"/>
      <w:lang w:val="fr-FR"/>
    </w:rPr>
  </w:style>
  <w:style w:type="character" w:customStyle="1" w:styleId="apple-style-span">
    <w:name w:val="apple-style-span"/>
    <w:basedOn w:val="Policepardfaut"/>
    <w:rsid w:val="0089661B"/>
  </w:style>
  <w:style w:type="character" w:customStyle="1" w:styleId="apple-converted-space">
    <w:name w:val="apple-converted-space"/>
    <w:basedOn w:val="Policepardfaut"/>
    <w:rsid w:val="0089661B"/>
  </w:style>
  <w:style w:type="character" w:styleId="Lienhypertexte">
    <w:name w:val="Hyperlink"/>
    <w:basedOn w:val="Policepardfaut"/>
    <w:uiPriority w:val="99"/>
    <w:unhideWhenUsed/>
    <w:rsid w:val="00810B0A"/>
    <w:rPr>
      <w:color w:val="0000FF"/>
      <w:u w:val="single"/>
    </w:rPr>
  </w:style>
  <w:style w:type="paragraph" w:styleId="Explorateurdedocuments">
    <w:name w:val="Document Map"/>
    <w:basedOn w:val="Normal"/>
    <w:link w:val="ExplorateurdedocumentsCar"/>
    <w:uiPriority w:val="99"/>
    <w:semiHidden/>
    <w:unhideWhenUsed/>
    <w:rsid w:val="00B97998"/>
    <w:pPr>
      <w:spacing w:after="0" w:line="240" w:lineRule="auto"/>
    </w:pPr>
    <w:rPr>
      <w:rFonts w:ascii="Tahoma" w:eastAsia="Times New Roman" w:hAnsi="Tahoma" w:cs="Tahoma"/>
      <w:sz w:val="16"/>
      <w:szCs w:val="16"/>
      <w:lang w:bidi="en-US"/>
    </w:rPr>
  </w:style>
  <w:style w:type="character" w:customStyle="1" w:styleId="ExplorateurdedocumentsCar">
    <w:name w:val="Explorateur de documents Car"/>
    <w:basedOn w:val="Policepardfaut"/>
    <w:link w:val="Explorateurdedocuments"/>
    <w:uiPriority w:val="99"/>
    <w:semiHidden/>
    <w:rsid w:val="00B97998"/>
    <w:rPr>
      <w:rFonts w:ascii="Tahoma" w:hAnsi="Tahoma" w:cs="Tahoma"/>
      <w:sz w:val="16"/>
      <w:szCs w:val="16"/>
      <w:lang w:val="fr-FR"/>
    </w:rPr>
  </w:style>
  <w:style w:type="character" w:customStyle="1" w:styleId="spipsurligneconditionnel">
    <w:name w:val="spip_surligneconditionnel"/>
    <w:basedOn w:val="Policepardfaut"/>
    <w:rsid w:val="003B4C74"/>
  </w:style>
  <w:style w:type="table" w:customStyle="1" w:styleId="Listeclaire-Accent12">
    <w:name w:val="Liste claire - Accent 12"/>
    <w:basedOn w:val="TableauNormal"/>
    <w:uiPriority w:val="61"/>
    <w:rsid w:val="00846E49"/>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pPr>
        <w:spacing w:before="0" w:after="0" w:line="240" w:lineRule="auto"/>
      </w:pPr>
      <w:rPr>
        <w:b/>
        <w:bCs/>
        <w:color w:val="FFFFFF"/>
      </w:rPr>
      <w:tblPr/>
      <w:tcPr>
        <w:shd w:val="clear" w:color="auto" w:fill="DDDDDD"/>
      </w:tcPr>
    </w:tblStylePr>
    <w:tblStylePr w:type="lastRow">
      <w:pPr>
        <w:spacing w:before="0" w:after="0" w:line="240" w:lineRule="auto"/>
      </w:pPr>
      <w:rPr>
        <w:b/>
        <w:bCs/>
      </w:rPr>
      <w:tblPr/>
      <w:tcPr>
        <w:tcBorders>
          <w:top w:val="double" w:sz="6" w:space="0" w:color="DDDDDD"/>
          <w:left w:val="single" w:sz="8" w:space="0" w:color="DDDDDD"/>
          <w:bottom w:val="single" w:sz="8" w:space="0" w:color="DDDDDD"/>
          <w:right w:val="single" w:sz="8" w:space="0" w:color="DDDDDD"/>
        </w:tcBorders>
      </w:tcPr>
    </w:tblStylePr>
    <w:tblStylePr w:type="firstCol">
      <w:rPr>
        <w:b/>
        <w:bCs/>
      </w:rPr>
    </w:tblStylePr>
    <w:tblStylePr w:type="lastCol">
      <w:rPr>
        <w:b/>
        <w:bCs/>
      </w:rPr>
    </w:tblStylePr>
    <w:tblStylePr w:type="band1Vert">
      <w:tblPr/>
      <w:tcPr>
        <w:tcBorders>
          <w:top w:val="single" w:sz="8" w:space="0" w:color="DDDDDD"/>
          <w:left w:val="single" w:sz="8" w:space="0" w:color="DDDDDD"/>
          <w:bottom w:val="single" w:sz="8" w:space="0" w:color="DDDDDD"/>
          <w:right w:val="single" w:sz="8" w:space="0" w:color="DDDDDD"/>
        </w:tcBorders>
      </w:tcPr>
    </w:tblStylePr>
    <w:tblStylePr w:type="band1Horz">
      <w:tblPr/>
      <w:tcPr>
        <w:tcBorders>
          <w:top w:val="single" w:sz="8" w:space="0" w:color="DDDDDD"/>
          <w:left w:val="single" w:sz="8" w:space="0" w:color="DDDDDD"/>
          <w:bottom w:val="single" w:sz="8" w:space="0" w:color="DDDDDD"/>
          <w:right w:val="single" w:sz="8" w:space="0" w:color="DDDDDD"/>
        </w:tcBorders>
      </w:tcPr>
    </w:tblStylePr>
  </w:style>
  <w:style w:type="numbering" w:customStyle="1" w:styleId="PucesCreafrica">
    <w:name w:val="Puces Creafrica"/>
    <w:basedOn w:val="Aucuneliste"/>
    <w:rsid w:val="00027B48"/>
    <w:pPr>
      <w:numPr>
        <w:numId w:val="1"/>
      </w:numPr>
    </w:pPr>
  </w:style>
  <w:style w:type="paragraph" w:styleId="En-tte">
    <w:name w:val="header"/>
    <w:basedOn w:val="Normal"/>
    <w:link w:val="En-tteCar"/>
    <w:unhideWhenUsed/>
    <w:rsid w:val="00D524F2"/>
    <w:pPr>
      <w:tabs>
        <w:tab w:val="center" w:pos="4536"/>
        <w:tab w:val="right" w:pos="9072"/>
      </w:tabs>
      <w:spacing w:after="0" w:line="240" w:lineRule="auto"/>
    </w:pPr>
    <w:rPr>
      <w:rFonts w:ascii="Calibri" w:eastAsia="Times New Roman" w:hAnsi="Calibri" w:cs="Times New Roman"/>
      <w:sz w:val="24"/>
      <w:szCs w:val="20"/>
      <w:lang w:bidi="en-US"/>
    </w:rPr>
  </w:style>
  <w:style w:type="character" w:customStyle="1" w:styleId="En-tteCar">
    <w:name w:val="En-tête Car"/>
    <w:basedOn w:val="Policepardfaut"/>
    <w:link w:val="En-tte"/>
    <w:rsid w:val="00D524F2"/>
    <w:rPr>
      <w:sz w:val="20"/>
      <w:szCs w:val="20"/>
      <w:lang w:val="fr-FR"/>
    </w:rPr>
  </w:style>
  <w:style w:type="paragraph" w:styleId="Pieddepage">
    <w:name w:val="footer"/>
    <w:basedOn w:val="Normal"/>
    <w:link w:val="PieddepageCar"/>
    <w:uiPriority w:val="99"/>
    <w:unhideWhenUsed/>
    <w:rsid w:val="00D524F2"/>
    <w:pPr>
      <w:tabs>
        <w:tab w:val="center" w:pos="4536"/>
        <w:tab w:val="right" w:pos="9072"/>
      </w:tabs>
      <w:spacing w:after="0" w:line="240" w:lineRule="auto"/>
    </w:pPr>
    <w:rPr>
      <w:rFonts w:ascii="Calibri" w:eastAsia="Times New Roman" w:hAnsi="Calibri" w:cs="Times New Roman"/>
      <w:sz w:val="24"/>
      <w:szCs w:val="20"/>
      <w:lang w:bidi="en-US"/>
    </w:rPr>
  </w:style>
  <w:style w:type="character" w:customStyle="1" w:styleId="PieddepageCar">
    <w:name w:val="Pied de page Car"/>
    <w:basedOn w:val="Policepardfaut"/>
    <w:link w:val="Pieddepage"/>
    <w:uiPriority w:val="99"/>
    <w:rsid w:val="00D524F2"/>
    <w:rPr>
      <w:sz w:val="20"/>
      <w:szCs w:val="20"/>
      <w:lang w:val="fr-FR"/>
    </w:rPr>
  </w:style>
  <w:style w:type="paragraph" w:customStyle="1" w:styleId="Default">
    <w:name w:val="Default"/>
    <w:rsid w:val="00E7167B"/>
    <w:pPr>
      <w:autoSpaceDE w:val="0"/>
      <w:autoSpaceDN w:val="0"/>
      <w:adjustRightInd w:val="0"/>
      <w:spacing w:before="200" w:after="200" w:line="276" w:lineRule="auto"/>
    </w:pPr>
    <w:rPr>
      <w:rFonts w:ascii="Arial" w:hAnsi="Arial" w:cs="Arial"/>
      <w:color w:val="000000"/>
      <w:sz w:val="24"/>
      <w:szCs w:val="24"/>
      <w:lang w:val="en-US" w:eastAsia="en-US" w:bidi="en-US"/>
    </w:rPr>
  </w:style>
  <w:style w:type="paragraph" w:styleId="TM1">
    <w:name w:val="toc 1"/>
    <w:basedOn w:val="Normal"/>
    <w:next w:val="Normal"/>
    <w:autoRedefine/>
    <w:uiPriority w:val="39"/>
    <w:unhideWhenUsed/>
    <w:rsid w:val="00531597"/>
    <w:pPr>
      <w:spacing w:before="200" w:after="200" w:line="276" w:lineRule="auto"/>
    </w:pPr>
    <w:rPr>
      <w:rFonts w:ascii="Calibri" w:eastAsia="Times New Roman" w:hAnsi="Calibri" w:cs="Times New Roman"/>
      <w:sz w:val="24"/>
      <w:szCs w:val="20"/>
      <w:lang w:bidi="en-US"/>
    </w:rPr>
  </w:style>
  <w:style w:type="paragraph" w:styleId="TM2">
    <w:name w:val="toc 2"/>
    <w:basedOn w:val="Normal"/>
    <w:next w:val="Normal"/>
    <w:autoRedefine/>
    <w:uiPriority w:val="39"/>
    <w:unhideWhenUsed/>
    <w:rsid w:val="00531597"/>
    <w:pPr>
      <w:spacing w:before="200" w:after="200" w:line="276" w:lineRule="auto"/>
      <w:ind w:left="200"/>
    </w:pPr>
    <w:rPr>
      <w:rFonts w:ascii="Calibri" w:eastAsia="Times New Roman" w:hAnsi="Calibri" w:cs="Times New Roman"/>
      <w:sz w:val="24"/>
      <w:szCs w:val="20"/>
      <w:lang w:bidi="en-US"/>
    </w:rPr>
  </w:style>
  <w:style w:type="paragraph" w:styleId="TM3">
    <w:name w:val="toc 3"/>
    <w:basedOn w:val="Normal"/>
    <w:next w:val="Normal"/>
    <w:autoRedefine/>
    <w:uiPriority w:val="39"/>
    <w:unhideWhenUsed/>
    <w:rsid w:val="00531597"/>
    <w:pPr>
      <w:spacing w:before="200" w:after="200" w:line="276" w:lineRule="auto"/>
      <w:ind w:left="400"/>
    </w:pPr>
    <w:rPr>
      <w:rFonts w:ascii="Calibri" w:eastAsia="Times New Roman" w:hAnsi="Calibri" w:cs="Times New Roman"/>
      <w:sz w:val="24"/>
      <w:szCs w:val="20"/>
      <w:lang w:bidi="en-US"/>
    </w:rPr>
  </w:style>
  <w:style w:type="paragraph" w:styleId="Corpsdetexte">
    <w:name w:val="Body Text"/>
    <w:aliases w:val="Body Text"/>
    <w:basedOn w:val="Normal"/>
    <w:link w:val="CorpsdetexteCar"/>
    <w:rsid w:val="00531597"/>
    <w:pPr>
      <w:spacing w:after="0" w:line="240" w:lineRule="auto"/>
      <w:jc w:val="both"/>
    </w:pPr>
    <w:rPr>
      <w:rFonts w:ascii="Arial" w:eastAsia="Times New Roman" w:hAnsi="Arial" w:cs="Arial"/>
      <w:sz w:val="24"/>
      <w:szCs w:val="20"/>
      <w:lang w:eastAsia="fr-FR"/>
    </w:rPr>
  </w:style>
  <w:style w:type="character" w:customStyle="1" w:styleId="CorpsdetexteCar">
    <w:name w:val="Corps de texte Car"/>
    <w:aliases w:val="Body Text Car"/>
    <w:basedOn w:val="Policepardfaut"/>
    <w:link w:val="Corpsdetexte"/>
    <w:rsid w:val="00531597"/>
    <w:rPr>
      <w:rFonts w:ascii="Arial" w:hAnsi="Arial" w:cs="Arial"/>
    </w:rPr>
  </w:style>
  <w:style w:type="paragraph" w:customStyle="1" w:styleId="textenote">
    <w:name w:val="texte note"/>
    <w:basedOn w:val="Normal"/>
    <w:uiPriority w:val="99"/>
    <w:rsid w:val="00D03B30"/>
    <w:pPr>
      <w:autoSpaceDE w:val="0"/>
      <w:autoSpaceDN w:val="0"/>
      <w:spacing w:after="0" w:line="240" w:lineRule="auto"/>
    </w:pPr>
    <w:rPr>
      <w:rFonts w:ascii="Bookman" w:eastAsia="Times New Roman" w:hAnsi="Bookman" w:cs="Bookman"/>
      <w:sz w:val="24"/>
      <w:szCs w:val="20"/>
      <w:lang w:eastAsia="fr-FR"/>
    </w:rPr>
  </w:style>
  <w:style w:type="character" w:styleId="Lienhypertextesuivivisit">
    <w:name w:val="FollowedHyperlink"/>
    <w:basedOn w:val="Policepardfaut"/>
    <w:uiPriority w:val="99"/>
    <w:semiHidden/>
    <w:unhideWhenUsed/>
    <w:rsid w:val="001C08A0"/>
    <w:rPr>
      <w:color w:val="800080"/>
      <w:u w:val="single"/>
    </w:rPr>
  </w:style>
  <w:style w:type="character" w:styleId="Marquedecommentaire">
    <w:name w:val="annotation reference"/>
    <w:basedOn w:val="Policepardfaut"/>
    <w:uiPriority w:val="99"/>
    <w:semiHidden/>
    <w:unhideWhenUsed/>
    <w:rsid w:val="006A68D6"/>
    <w:rPr>
      <w:sz w:val="16"/>
      <w:szCs w:val="16"/>
    </w:rPr>
  </w:style>
  <w:style w:type="paragraph" w:styleId="Commentaire">
    <w:name w:val="annotation text"/>
    <w:basedOn w:val="Normal"/>
    <w:link w:val="CommentaireCar"/>
    <w:uiPriority w:val="99"/>
    <w:semiHidden/>
    <w:unhideWhenUsed/>
    <w:rsid w:val="006A68D6"/>
    <w:pPr>
      <w:spacing w:before="200" w:after="200" w:line="276" w:lineRule="auto"/>
    </w:pPr>
    <w:rPr>
      <w:rFonts w:ascii="Calibri" w:eastAsia="Times New Roman" w:hAnsi="Calibri" w:cs="Times New Roman"/>
      <w:sz w:val="24"/>
      <w:szCs w:val="20"/>
      <w:lang w:bidi="en-US"/>
    </w:rPr>
  </w:style>
  <w:style w:type="character" w:customStyle="1" w:styleId="CommentaireCar">
    <w:name w:val="Commentaire Car"/>
    <w:basedOn w:val="Policepardfaut"/>
    <w:link w:val="Commentaire"/>
    <w:uiPriority w:val="99"/>
    <w:semiHidden/>
    <w:rsid w:val="006A68D6"/>
    <w:rPr>
      <w:lang w:eastAsia="en-US" w:bidi="en-US"/>
    </w:rPr>
  </w:style>
  <w:style w:type="paragraph" w:styleId="Objetducommentaire">
    <w:name w:val="annotation subject"/>
    <w:basedOn w:val="Commentaire"/>
    <w:next w:val="Commentaire"/>
    <w:link w:val="ObjetducommentaireCar"/>
    <w:uiPriority w:val="99"/>
    <w:semiHidden/>
    <w:unhideWhenUsed/>
    <w:rsid w:val="006A68D6"/>
    <w:rPr>
      <w:b/>
      <w:bCs/>
    </w:rPr>
  </w:style>
  <w:style w:type="character" w:customStyle="1" w:styleId="ObjetducommentaireCar">
    <w:name w:val="Objet du commentaire Car"/>
    <w:basedOn w:val="CommentaireCar"/>
    <w:link w:val="Objetducommentaire"/>
    <w:uiPriority w:val="99"/>
    <w:semiHidden/>
    <w:rsid w:val="006A68D6"/>
    <w:rPr>
      <w:b/>
      <w:bCs/>
      <w:lang w:eastAsia="en-US" w:bidi="en-US"/>
    </w:rPr>
  </w:style>
  <w:style w:type="paragraph" w:styleId="Notedebasdepage">
    <w:name w:val="footnote text"/>
    <w:basedOn w:val="Normal"/>
    <w:link w:val="NotedebasdepageCar"/>
    <w:semiHidden/>
    <w:unhideWhenUsed/>
    <w:rsid w:val="00DB6E63"/>
    <w:pPr>
      <w:spacing w:after="0" w:line="240" w:lineRule="auto"/>
    </w:pPr>
    <w:rPr>
      <w:rFonts w:ascii="Calibri" w:eastAsia="Times New Roman" w:hAnsi="Calibri" w:cs="Times New Roman"/>
      <w:sz w:val="24"/>
      <w:szCs w:val="20"/>
      <w:lang w:bidi="en-US"/>
    </w:rPr>
  </w:style>
  <w:style w:type="character" w:customStyle="1" w:styleId="NotedebasdepageCar">
    <w:name w:val="Note de bas de page Car"/>
    <w:basedOn w:val="Policepardfaut"/>
    <w:link w:val="Notedebasdepage"/>
    <w:uiPriority w:val="99"/>
    <w:semiHidden/>
    <w:rsid w:val="00DB6E63"/>
    <w:rPr>
      <w:lang w:eastAsia="en-US" w:bidi="en-US"/>
    </w:rPr>
  </w:style>
  <w:style w:type="character" w:styleId="Appelnotedebasdep">
    <w:name w:val="footnote reference"/>
    <w:basedOn w:val="Policepardfaut"/>
    <w:semiHidden/>
    <w:unhideWhenUsed/>
    <w:rsid w:val="00DB6E63"/>
    <w:rPr>
      <w:vertAlign w:val="superscript"/>
    </w:rPr>
  </w:style>
  <w:style w:type="character" w:styleId="CitationHTML">
    <w:name w:val="HTML Cite"/>
    <w:basedOn w:val="Policepardfaut"/>
    <w:uiPriority w:val="99"/>
    <w:semiHidden/>
    <w:unhideWhenUsed/>
    <w:rsid w:val="00D81DC5"/>
    <w:rPr>
      <w:i/>
      <w:iCs/>
    </w:rPr>
  </w:style>
  <w:style w:type="table" w:customStyle="1" w:styleId="Trameclaire-Accent11">
    <w:name w:val="Trame claire - Accent 11"/>
    <w:basedOn w:val="TableauNormal"/>
    <w:uiPriority w:val="60"/>
    <w:rsid w:val="00EF38FC"/>
    <w:tblPr>
      <w:tblStyleRowBandSize w:val="1"/>
      <w:tblStyleColBandSize w:val="1"/>
      <w:tblBorders>
        <w:top w:val="single" w:sz="8" w:space="0" w:color="94B6D2"/>
        <w:bottom w:val="single" w:sz="8" w:space="0" w:color="94B6D2"/>
      </w:tblBorders>
    </w:tblPr>
    <w:tblStylePr w:type="firstRow">
      <w:pPr>
        <w:spacing w:before="0" w:after="0" w:line="240" w:lineRule="auto"/>
      </w:pPr>
      <w:rPr>
        <w:b/>
        <w:bCs/>
      </w:rPr>
      <w:tblPr/>
      <w:tcPr>
        <w:tcBorders>
          <w:top w:val="single" w:sz="8" w:space="0" w:color="94B6D2"/>
          <w:left w:val="nil"/>
          <w:bottom w:val="single" w:sz="8" w:space="0" w:color="94B6D2"/>
          <w:right w:val="nil"/>
          <w:insideH w:val="nil"/>
          <w:insideV w:val="nil"/>
        </w:tcBorders>
      </w:tcPr>
    </w:tblStylePr>
    <w:tblStylePr w:type="lastRow">
      <w:pPr>
        <w:spacing w:before="0" w:after="0" w:line="240" w:lineRule="auto"/>
      </w:pPr>
      <w:rPr>
        <w:b/>
        <w:bCs/>
      </w:rPr>
      <w:tblPr/>
      <w:tcPr>
        <w:tcBorders>
          <w:top w:val="single" w:sz="8" w:space="0" w:color="94B6D2"/>
          <w:left w:val="nil"/>
          <w:bottom w:val="single" w:sz="8" w:space="0" w:color="94B6D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cPr>
    </w:tblStylePr>
    <w:tblStylePr w:type="band1Horz">
      <w:tblPr/>
      <w:tcPr>
        <w:tcBorders>
          <w:left w:val="nil"/>
          <w:right w:val="nil"/>
          <w:insideH w:val="nil"/>
          <w:insideV w:val="nil"/>
        </w:tcBorders>
        <w:shd w:val="clear" w:color="auto" w:fill="E4ECF4"/>
      </w:tcPr>
    </w:tblStylePr>
  </w:style>
  <w:style w:type="character" w:customStyle="1" w:styleId="il">
    <w:name w:val="il"/>
    <w:basedOn w:val="Policepardfaut"/>
    <w:rsid w:val="00B97B63"/>
  </w:style>
  <w:style w:type="table" w:customStyle="1" w:styleId="Trameclaire-Accent12">
    <w:name w:val="Trame claire - Accent 12"/>
    <w:basedOn w:val="TableauNormal"/>
    <w:uiPriority w:val="60"/>
    <w:rsid w:val="004B6B8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Lettre">
    <w:name w:val="Lettre"/>
    <w:basedOn w:val="Normal"/>
    <w:rsid w:val="006A78DD"/>
    <w:pPr>
      <w:spacing w:before="40" w:after="40" w:line="280" w:lineRule="atLeast"/>
      <w:ind w:left="560"/>
    </w:pPr>
    <w:rPr>
      <w:rFonts w:ascii="Arial" w:eastAsia="Times New Roman" w:hAnsi="Arial" w:cs="Times New Roman"/>
      <w:i/>
      <w:szCs w:val="20"/>
      <w:lang w:eastAsia="fr-FR"/>
    </w:rPr>
  </w:style>
  <w:style w:type="paragraph" w:styleId="Normalcentr">
    <w:name w:val="Block Text"/>
    <w:basedOn w:val="Normal"/>
    <w:rsid w:val="006A78DD"/>
    <w:pPr>
      <w:autoSpaceDE w:val="0"/>
      <w:autoSpaceDN w:val="0"/>
      <w:spacing w:before="40" w:after="120" w:line="240" w:lineRule="auto"/>
      <w:ind w:left="1440" w:right="1440"/>
    </w:pPr>
    <w:rPr>
      <w:rFonts w:ascii="Tahoma" w:eastAsia="Times New Roman" w:hAnsi="Tahoma" w:cs="Times New Roman"/>
      <w:iCs/>
      <w:sz w:val="24"/>
      <w:szCs w:val="24"/>
      <w:lang w:eastAsia="fr-FR"/>
    </w:rPr>
  </w:style>
  <w:style w:type="paragraph" w:customStyle="1" w:styleId="1-Normal">
    <w:name w:val="1 - Normal"/>
    <w:basedOn w:val="Normal"/>
    <w:rsid w:val="00D67B54"/>
    <w:pPr>
      <w:tabs>
        <w:tab w:val="left" w:pos="993"/>
      </w:tabs>
      <w:autoSpaceDE w:val="0"/>
      <w:autoSpaceDN w:val="0"/>
      <w:spacing w:before="40" w:after="40" w:line="240" w:lineRule="auto"/>
      <w:jc w:val="both"/>
    </w:pPr>
    <w:rPr>
      <w:rFonts w:ascii="Times New Roman" w:eastAsia="Times New Roman" w:hAnsi="Times New Roman" w:cs="Times New Roman"/>
      <w:iCs/>
      <w:szCs w:val="24"/>
      <w:lang w:val="en-US" w:eastAsia="fr-FR"/>
    </w:rPr>
  </w:style>
  <w:style w:type="paragraph" w:customStyle="1" w:styleId="11-Normal">
    <w:name w:val="11 - Normal"/>
    <w:autoRedefine/>
    <w:rsid w:val="00D67B54"/>
    <w:pPr>
      <w:keepNext/>
      <w:spacing w:before="60" w:after="60" w:line="260" w:lineRule="atLeast"/>
      <w:ind w:left="709"/>
      <w:jc w:val="both"/>
    </w:pPr>
    <w:rPr>
      <w:rFonts w:ascii="Times New Roman" w:hAnsi="Times New Roman"/>
      <w:color w:val="000000"/>
      <w:sz w:val="22"/>
      <w:szCs w:val="14"/>
      <w:lang w:val="en-US"/>
    </w:rPr>
  </w:style>
  <w:style w:type="paragraph" w:customStyle="1" w:styleId="1-NormalPuceCcarr">
    <w:name w:val="1 - NormalPuce C (carré)"/>
    <w:basedOn w:val="Listepuces2"/>
    <w:autoRedefine/>
    <w:rsid w:val="00D67B54"/>
    <w:pPr>
      <w:autoSpaceDE w:val="0"/>
      <w:autoSpaceDN w:val="0"/>
      <w:spacing w:before="40" w:after="40" w:line="240" w:lineRule="auto"/>
      <w:contextualSpacing w:val="0"/>
      <w:jc w:val="both"/>
    </w:pPr>
    <w:rPr>
      <w:rFonts w:ascii="Times New Roman" w:hAnsi="Times New Roman"/>
      <w:iCs/>
      <w:sz w:val="22"/>
      <w:szCs w:val="24"/>
      <w:lang w:val="en-US" w:eastAsia="fr-FR" w:bidi="ar-SA"/>
    </w:rPr>
  </w:style>
  <w:style w:type="paragraph" w:customStyle="1" w:styleId="11-NormalPuceBcheck">
    <w:name w:val="11 - NormalPuceB (check)"/>
    <w:basedOn w:val="Listepuces3"/>
    <w:autoRedefine/>
    <w:rsid w:val="00D67B54"/>
    <w:pPr>
      <w:numPr>
        <w:numId w:val="3"/>
      </w:numPr>
      <w:autoSpaceDE w:val="0"/>
      <w:autoSpaceDN w:val="0"/>
      <w:spacing w:before="40" w:after="40" w:line="240" w:lineRule="auto"/>
      <w:ind w:left="1560" w:hanging="426"/>
      <w:contextualSpacing w:val="0"/>
      <w:jc w:val="both"/>
    </w:pPr>
    <w:rPr>
      <w:rFonts w:ascii="Times New Roman" w:hAnsi="Times New Roman"/>
      <w:iCs/>
      <w:sz w:val="22"/>
      <w:szCs w:val="24"/>
      <w:lang w:eastAsia="fr-FR" w:bidi="ar-SA"/>
    </w:rPr>
  </w:style>
  <w:style w:type="paragraph" w:customStyle="1" w:styleId="Paragraphe">
    <w:name w:val="Paragraphe"/>
    <w:basedOn w:val="Normal"/>
    <w:rsid w:val="00D67B54"/>
    <w:pPr>
      <w:spacing w:before="120" w:after="0" w:line="240" w:lineRule="auto"/>
      <w:jc w:val="both"/>
    </w:pPr>
    <w:rPr>
      <w:rFonts w:ascii="Times New Roman" w:eastAsia="Times New Roman" w:hAnsi="Times New Roman" w:cs="Times New Roman"/>
      <w:szCs w:val="24"/>
      <w:lang w:eastAsia="fr-FR"/>
    </w:rPr>
  </w:style>
  <w:style w:type="paragraph" w:customStyle="1" w:styleId="SujetGras">
    <w:name w:val="Sujet Gras"/>
    <w:basedOn w:val="Normal"/>
    <w:next w:val="Normal"/>
    <w:rsid w:val="00D67B54"/>
    <w:pPr>
      <w:spacing w:before="100" w:after="0" w:line="240" w:lineRule="auto"/>
      <w:ind w:left="288"/>
      <w:jc w:val="both"/>
    </w:pPr>
    <w:rPr>
      <w:rFonts w:ascii="Tahoma" w:eastAsia="Times New Roman" w:hAnsi="Tahoma" w:cs="Times New Roman"/>
      <w:b/>
      <w:bCs/>
      <w:szCs w:val="20"/>
      <w:lang w:eastAsia="fr-FR"/>
    </w:rPr>
  </w:style>
  <w:style w:type="paragraph" w:styleId="Listepuces2">
    <w:name w:val="List Bullet 2"/>
    <w:basedOn w:val="Normal"/>
    <w:uiPriority w:val="99"/>
    <w:semiHidden/>
    <w:unhideWhenUsed/>
    <w:rsid w:val="00D67B54"/>
    <w:pPr>
      <w:tabs>
        <w:tab w:val="num" w:pos="530"/>
      </w:tabs>
      <w:spacing w:before="200" w:after="200" w:line="276" w:lineRule="auto"/>
      <w:ind w:left="530" w:hanging="360"/>
      <w:contextualSpacing/>
    </w:pPr>
    <w:rPr>
      <w:rFonts w:ascii="Calibri" w:eastAsia="Times New Roman" w:hAnsi="Calibri" w:cs="Times New Roman"/>
      <w:sz w:val="24"/>
      <w:szCs w:val="20"/>
      <w:lang w:bidi="en-US"/>
    </w:rPr>
  </w:style>
  <w:style w:type="paragraph" w:styleId="Listepuces3">
    <w:name w:val="List Bullet 3"/>
    <w:basedOn w:val="Normal"/>
    <w:uiPriority w:val="99"/>
    <w:semiHidden/>
    <w:unhideWhenUsed/>
    <w:rsid w:val="00D67B54"/>
    <w:pPr>
      <w:tabs>
        <w:tab w:val="num" w:pos="360"/>
      </w:tabs>
      <w:spacing w:before="200" w:after="200" w:line="276" w:lineRule="auto"/>
      <w:ind w:left="360" w:hanging="360"/>
      <w:contextualSpacing/>
    </w:pPr>
    <w:rPr>
      <w:rFonts w:ascii="Calibri" w:eastAsia="Times New Roman" w:hAnsi="Calibri" w:cs="Times New Roman"/>
      <w:sz w:val="24"/>
      <w:szCs w:val="20"/>
      <w:lang w:bidi="en-US"/>
    </w:rPr>
  </w:style>
  <w:style w:type="paragraph" w:customStyle="1" w:styleId="1-NormalPuceA">
    <w:name w:val="1 - NormalPuce A"/>
    <w:basedOn w:val="Listepuces"/>
    <w:next w:val="1-Normal"/>
    <w:autoRedefine/>
    <w:rsid w:val="00603FD6"/>
    <w:pPr>
      <w:widowControl w:val="0"/>
      <w:tabs>
        <w:tab w:val="num" w:pos="539"/>
      </w:tabs>
      <w:autoSpaceDE w:val="0"/>
      <w:autoSpaceDN w:val="0"/>
      <w:spacing w:before="40" w:after="40" w:line="240" w:lineRule="auto"/>
      <w:ind w:left="539" w:hanging="284"/>
      <w:contextualSpacing w:val="0"/>
      <w:jc w:val="both"/>
    </w:pPr>
    <w:rPr>
      <w:rFonts w:ascii="Times New Roman" w:hAnsi="Times New Roman"/>
      <w:iCs/>
      <w:sz w:val="22"/>
      <w:szCs w:val="24"/>
      <w:lang w:val="en-US" w:eastAsia="fr-FR" w:bidi="ar-SA"/>
    </w:rPr>
  </w:style>
  <w:style w:type="paragraph" w:customStyle="1" w:styleId="1-NormalA">
    <w:name w:val="1 - Normal A"/>
    <w:basedOn w:val="En-tte"/>
    <w:next w:val="11-Normal"/>
    <w:autoRedefine/>
    <w:rsid w:val="00603FD6"/>
    <w:pPr>
      <w:keepNext/>
      <w:numPr>
        <w:numId w:val="4"/>
      </w:numPr>
      <w:tabs>
        <w:tab w:val="clear" w:pos="927"/>
        <w:tab w:val="clear" w:pos="4536"/>
        <w:tab w:val="clear" w:pos="9072"/>
        <w:tab w:val="num" w:pos="426"/>
      </w:tabs>
      <w:autoSpaceDE w:val="0"/>
      <w:autoSpaceDN w:val="0"/>
      <w:spacing w:before="120" w:after="120"/>
      <w:ind w:left="425" w:hanging="425"/>
    </w:pPr>
    <w:rPr>
      <w:rFonts w:ascii="BankGothic Lt BT" w:hAnsi="BankGothic Lt BT"/>
      <w:b/>
      <w:bCs/>
      <w:iCs/>
      <w:color w:val="FF6600"/>
      <w:sz w:val="22"/>
      <w:szCs w:val="24"/>
      <w:lang w:val="en-US" w:eastAsia="fr-FR" w:bidi="ar-SA"/>
    </w:rPr>
  </w:style>
  <w:style w:type="paragraph" w:customStyle="1" w:styleId="1-NormalPuceB">
    <w:name w:val="1 - NormalPuce B"/>
    <w:basedOn w:val="Normal"/>
    <w:autoRedefine/>
    <w:rsid w:val="00603FD6"/>
    <w:pPr>
      <w:keepLines/>
      <w:widowControl w:val="0"/>
      <w:tabs>
        <w:tab w:val="num" w:pos="1276"/>
      </w:tabs>
      <w:spacing w:before="40" w:after="40" w:line="240" w:lineRule="auto"/>
      <w:jc w:val="both"/>
    </w:pPr>
    <w:rPr>
      <w:rFonts w:ascii="Times New Roman" w:eastAsia="Times New Roman" w:hAnsi="Times New Roman" w:cs="Times New Roman"/>
      <w:szCs w:val="20"/>
      <w:lang w:val="en-GB" w:eastAsia="fr-FR"/>
    </w:rPr>
  </w:style>
  <w:style w:type="paragraph" w:customStyle="1" w:styleId="Normal1-LeNormal1">
    <w:name w:val="Normal.1 - Le Normal1"/>
    <w:next w:val="Normalcentr"/>
    <w:rsid w:val="00603FD6"/>
    <w:pPr>
      <w:spacing w:before="40" w:after="40"/>
      <w:jc w:val="both"/>
    </w:pPr>
    <w:rPr>
      <w:rFonts w:ascii="Tahoma" w:hAnsi="Tahoma"/>
      <w:sz w:val="22"/>
    </w:rPr>
  </w:style>
  <w:style w:type="paragraph" w:styleId="Listepuces">
    <w:name w:val="List Bullet"/>
    <w:basedOn w:val="Normal"/>
    <w:uiPriority w:val="99"/>
    <w:unhideWhenUsed/>
    <w:rsid w:val="00603FD6"/>
    <w:pPr>
      <w:tabs>
        <w:tab w:val="num" w:pos="4949"/>
      </w:tabs>
      <w:spacing w:before="200" w:after="200" w:line="276" w:lineRule="auto"/>
      <w:ind w:left="4949" w:hanging="360"/>
      <w:contextualSpacing/>
    </w:pPr>
    <w:rPr>
      <w:rFonts w:ascii="Calibri" w:eastAsia="Times New Roman" w:hAnsi="Calibri" w:cs="Times New Roman"/>
      <w:sz w:val="24"/>
      <w:szCs w:val="20"/>
      <w:lang w:bidi="en-US"/>
    </w:rPr>
  </w:style>
  <w:style w:type="table" w:styleId="Listeclaire-Accent5">
    <w:name w:val="Light List Accent 5"/>
    <w:basedOn w:val="TableauNormal"/>
    <w:uiPriority w:val="61"/>
    <w:rsid w:val="00CD6B8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1">
    <w:name w:val="Light List Accent 1"/>
    <w:basedOn w:val="TableauNormal"/>
    <w:uiPriority w:val="61"/>
    <w:rsid w:val="00CD6B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Liste3-Accentuation1">
    <w:name w:val="List Table 3 Accent 1"/>
    <w:basedOn w:val="TableauNormal"/>
    <w:uiPriority w:val="48"/>
    <w:rsid w:val="0068630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Accentuation6">
    <w:name w:val="List Table 3 Accent 6"/>
    <w:basedOn w:val="TableauNormal"/>
    <w:uiPriority w:val="48"/>
    <w:rsid w:val="0068630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eauGrille1Clair-Accentuation1">
    <w:name w:val="Grid Table 1 Light Accent 1"/>
    <w:basedOn w:val="TableauNormal"/>
    <w:uiPriority w:val="46"/>
    <w:rsid w:val="00BA340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BA340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
    <w:name w:val="b"/>
    <w:basedOn w:val="Policepardfaut"/>
    <w:rsid w:val="00986FBE"/>
  </w:style>
  <w:style w:type="character" w:customStyle="1" w:styleId="kvov">
    <w:name w:val="kvov"/>
    <w:basedOn w:val="Policepardfaut"/>
    <w:rsid w:val="00986FBE"/>
  </w:style>
  <w:style w:type="character" w:customStyle="1" w:styleId="k">
    <w:name w:val="k"/>
    <w:basedOn w:val="Policepardfaut"/>
    <w:rsid w:val="00986FBE"/>
  </w:style>
  <w:style w:type="character" w:customStyle="1" w:styleId="s">
    <w:name w:val="s"/>
    <w:basedOn w:val="Policepardfaut"/>
    <w:rsid w:val="00986FBE"/>
  </w:style>
  <w:style w:type="character" w:styleId="Mentionnonrsolue">
    <w:name w:val="Unresolved Mention"/>
    <w:basedOn w:val="Policepardfaut"/>
    <w:uiPriority w:val="99"/>
    <w:semiHidden/>
    <w:unhideWhenUsed/>
    <w:rsid w:val="00986FBE"/>
    <w:rPr>
      <w:color w:val="605E5C"/>
      <w:shd w:val="clear" w:color="auto" w:fill="E1DFDD"/>
    </w:rPr>
  </w:style>
  <w:style w:type="paragraph" w:customStyle="1" w:styleId="TITREPRINCIPAL">
    <w:name w:val="TITRE PRINCIPAL"/>
    <w:basedOn w:val="Normal"/>
    <w:link w:val="TITREPRINCIPALCar"/>
    <w:rsid w:val="0072071A"/>
    <w:pPr>
      <w:pageBreakBefore/>
      <w:widowControl w:val="0"/>
      <w:pBdr>
        <w:top w:val="single" w:sz="4" w:space="1" w:color="auto"/>
        <w:left w:val="single" w:sz="4" w:space="4" w:color="auto"/>
        <w:bottom w:val="single" w:sz="4" w:space="1" w:color="auto"/>
        <w:right w:val="single" w:sz="4" w:space="4" w:color="auto"/>
      </w:pBdr>
      <w:shd w:val="clear" w:color="auto" w:fill="9EBD5F"/>
      <w:spacing w:before="120" w:after="120" w:line="240" w:lineRule="auto"/>
      <w:jc w:val="both"/>
      <w:outlineLvl w:val="0"/>
    </w:pPr>
    <w:rPr>
      <w:rFonts w:ascii="Calibri" w:eastAsia="Times New Roman" w:hAnsi="Calibri" w:cs="Times New Roman"/>
      <w:color w:val="FFFFFF"/>
      <w:sz w:val="32"/>
      <w:szCs w:val="24"/>
      <w:lang w:eastAsia="fr-FR"/>
    </w:rPr>
  </w:style>
  <w:style w:type="character" w:customStyle="1" w:styleId="TITREPRINCIPALCar">
    <w:name w:val="TITRE PRINCIPAL Car"/>
    <w:basedOn w:val="Policepardfaut"/>
    <w:link w:val="TITREPRINCIPAL"/>
    <w:rsid w:val="0072071A"/>
    <w:rPr>
      <w:color w:val="FFFFFF"/>
      <w:sz w:val="32"/>
      <w:szCs w:val="24"/>
      <w:shd w:val="clear" w:color="auto" w:fill="9EBD5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7572">
      <w:bodyDiv w:val="1"/>
      <w:marLeft w:val="0"/>
      <w:marRight w:val="0"/>
      <w:marTop w:val="0"/>
      <w:marBottom w:val="0"/>
      <w:divBdr>
        <w:top w:val="none" w:sz="0" w:space="0" w:color="auto"/>
        <w:left w:val="none" w:sz="0" w:space="0" w:color="auto"/>
        <w:bottom w:val="none" w:sz="0" w:space="0" w:color="auto"/>
        <w:right w:val="none" w:sz="0" w:space="0" w:color="auto"/>
      </w:divBdr>
      <w:divsChild>
        <w:div w:id="70204215">
          <w:marLeft w:val="0"/>
          <w:marRight w:val="0"/>
          <w:marTop w:val="0"/>
          <w:marBottom w:val="0"/>
          <w:divBdr>
            <w:top w:val="none" w:sz="0" w:space="0" w:color="auto"/>
            <w:left w:val="none" w:sz="0" w:space="0" w:color="auto"/>
            <w:bottom w:val="none" w:sz="0" w:space="0" w:color="auto"/>
            <w:right w:val="none" w:sz="0" w:space="0" w:color="auto"/>
          </w:divBdr>
        </w:div>
        <w:div w:id="70464801">
          <w:marLeft w:val="0"/>
          <w:marRight w:val="0"/>
          <w:marTop w:val="0"/>
          <w:marBottom w:val="0"/>
          <w:divBdr>
            <w:top w:val="none" w:sz="0" w:space="0" w:color="auto"/>
            <w:left w:val="none" w:sz="0" w:space="0" w:color="auto"/>
            <w:bottom w:val="none" w:sz="0" w:space="0" w:color="auto"/>
            <w:right w:val="none" w:sz="0" w:space="0" w:color="auto"/>
          </w:divBdr>
        </w:div>
        <w:div w:id="481393045">
          <w:marLeft w:val="0"/>
          <w:marRight w:val="0"/>
          <w:marTop w:val="0"/>
          <w:marBottom w:val="0"/>
          <w:divBdr>
            <w:top w:val="none" w:sz="0" w:space="0" w:color="auto"/>
            <w:left w:val="none" w:sz="0" w:space="0" w:color="auto"/>
            <w:bottom w:val="none" w:sz="0" w:space="0" w:color="auto"/>
            <w:right w:val="none" w:sz="0" w:space="0" w:color="auto"/>
          </w:divBdr>
        </w:div>
        <w:div w:id="658853525">
          <w:marLeft w:val="0"/>
          <w:marRight w:val="0"/>
          <w:marTop w:val="0"/>
          <w:marBottom w:val="0"/>
          <w:divBdr>
            <w:top w:val="none" w:sz="0" w:space="0" w:color="auto"/>
            <w:left w:val="none" w:sz="0" w:space="0" w:color="auto"/>
            <w:bottom w:val="none" w:sz="0" w:space="0" w:color="auto"/>
            <w:right w:val="none" w:sz="0" w:space="0" w:color="auto"/>
          </w:divBdr>
        </w:div>
        <w:div w:id="988703433">
          <w:marLeft w:val="0"/>
          <w:marRight w:val="0"/>
          <w:marTop w:val="0"/>
          <w:marBottom w:val="0"/>
          <w:divBdr>
            <w:top w:val="none" w:sz="0" w:space="0" w:color="auto"/>
            <w:left w:val="none" w:sz="0" w:space="0" w:color="auto"/>
            <w:bottom w:val="none" w:sz="0" w:space="0" w:color="auto"/>
            <w:right w:val="none" w:sz="0" w:space="0" w:color="auto"/>
          </w:divBdr>
        </w:div>
        <w:div w:id="1044720046">
          <w:marLeft w:val="0"/>
          <w:marRight w:val="0"/>
          <w:marTop w:val="0"/>
          <w:marBottom w:val="0"/>
          <w:divBdr>
            <w:top w:val="none" w:sz="0" w:space="0" w:color="auto"/>
            <w:left w:val="none" w:sz="0" w:space="0" w:color="auto"/>
            <w:bottom w:val="none" w:sz="0" w:space="0" w:color="auto"/>
            <w:right w:val="none" w:sz="0" w:space="0" w:color="auto"/>
          </w:divBdr>
        </w:div>
        <w:div w:id="1074012663">
          <w:marLeft w:val="0"/>
          <w:marRight w:val="0"/>
          <w:marTop w:val="0"/>
          <w:marBottom w:val="0"/>
          <w:divBdr>
            <w:top w:val="none" w:sz="0" w:space="0" w:color="auto"/>
            <w:left w:val="none" w:sz="0" w:space="0" w:color="auto"/>
            <w:bottom w:val="none" w:sz="0" w:space="0" w:color="auto"/>
            <w:right w:val="none" w:sz="0" w:space="0" w:color="auto"/>
          </w:divBdr>
        </w:div>
        <w:div w:id="1129936730">
          <w:marLeft w:val="0"/>
          <w:marRight w:val="0"/>
          <w:marTop w:val="0"/>
          <w:marBottom w:val="0"/>
          <w:divBdr>
            <w:top w:val="none" w:sz="0" w:space="0" w:color="auto"/>
            <w:left w:val="none" w:sz="0" w:space="0" w:color="auto"/>
            <w:bottom w:val="none" w:sz="0" w:space="0" w:color="auto"/>
            <w:right w:val="none" w:sz="0" w:space="0" w:color="auto"/>
          </w:divBdr>
        </w:div>
        <w:div w:id="1252203933">
          <w:marLeft w:val="0"/>
          <w:marRight w:val="0"/>
          <w:marTop w:val="0"/>
          <w:marBottom w:val="0"/>
          <w:divBdr>
            <w:top w:val="none" w:sz="0" w:space="0" w:color="auto"/>
            <w:left w:val="none" w:sz="0" w:space="0" w:color="auto"/>
            <w:bottom w:val="none" w:sz="0" w:space="0" w:color="auto"/>
            <w:right w:val="none" w:sz="0" w:space="0" w:color="auto"/>
          </w:divBdr>
        </w:div>
        <w:div w:id="1267038775">
          <w:marLeft w:val="0"/>
          <w:marRight w:val="0"/>
          <w:marTop w:val="0"/>
          <w:marBottom w:val="0"/>
          <w:divBdr>
            <w:top w:val="none" w:sz="0" w:space="0" w:color="auto"/>
            <w:left w:val="none" w:sz="0" w:space="0" w:color="auto"/>
            <w:bottom w:val="none" w:sz="0" w:space="0" w:color="auto"/>
            <w:right w:val="none" w:sz="0" w:space="0" w:color="auto"/>
          </w:divBdr>
        </w:div>
        <w:div w:id="1383560975">
          <w:marLeft w:val="0"/>
          <w:marRight w:val="0"/>
          <w:marTop w:val="0"/>
          <w:marBottom w:val="0"/>
          <w:divBdr>
            <w:top w:val="none" w:sz="0" w:space="0" w:color="auto"/>
            <w:left w:val="none" w:sz="0" w:space="0" w:color="auto"/>
            <w:bottom w:val="none" w:sz="0" w:space="0" w:color="auto"/>
            <w:right w:val="none" w:sz="0" w:space="0" w:color="auto"/>
          </w:divBdr>
        </w:div>
        <w:div w:id="1997176576">
          <w:marLeft w:val="0"/>
          <w:marRight w:val="0"/>
          <w:marTop w:val="0"/>
          <w:marBottom w:val="0"/>
          <w:divBdr>
            <w:top w:val="none" w:sz="0" w:space="0" w:color="auto"/>
            <w:left w:val="none" w:sz="0" w:space="0" w:color="auto"/>
            <w:bottom w:val="none" w:sz="0" w:space="0" w:color="auto"/>
            <w:right w:val="none" w:sz="0" w:space="0" w:color="auto"/>
          </w:divBdr>
        </w:div>
        <w:div w:id="2052728708">
          <w:marLeft w:val="0"/>
          <w:marRight w:val="0"/>
          <w:marTop w:val="0"/>
          <w:marBottom w:val="0"/>
          <w:divBdr>
            <w:top w:val="none" w:sz="0" w:space="0" w:color="auto"/>
            <w:left w:val="none" w:sz="0" w:space="0" w:color="auto"/>
            <w:bottom w:val="none" w:sz="0" w:space="0" w:color="auto"/>
            <w:right w:val="none" w:sz="0" w:space="0" w:color="auto"/>
          </w:divBdr>
        </w:div>
        <w:div w:id="2123567198">
          <w:marLeft w:val="0"/>
          <w:marRight w:val="0"/>
          <w:marTop w:val="0"/>
          <w:marBottom w:val="0"/>
          <w:divBdr>
            <w:top w:val="none" w:sz="0" w:space="0" w:color="auto"/>
            <w:left w:val="none" w:sz="0" w:space="0" w:color="auto"/>
            <w:bottom w:val="none" w:sz="0" w:space="0" w:color="auto"/>
            <w:right w:val="none" w:sz="0" w:space="0" w:color="auto"/>
          </w:divBdr>
        </w:div>
      </w:divsChild>
    </w:div>
    <w:div w:id="79837339">
      <w:bodyDiv w:val="1"/>
      <w:marLeft w:val="0"/>
      <w:marRight w:val="0"/>
      <w:marTop w:val="0"/>
      <w:marBottom w:val="0"/>
      <w:divBdr>
        <w:top w:val="none" w:sz="0" w:space="0" w:color="auto"/>
        <w:left w:val="none" w:sz="0" w:space="0" w:color="auto"/>
        <w:bottom w:val="none" w:sz="0" w:space="0" w:color="auto"/>
        <w:right w:val="none" w:sz="0" w:space="0" w:color="auto"/>
      </w:divBdr>
    </w:div>
    <w:div w:id="125512033">
      <w:bodyDiv w:val="1"/>
      <w:marLeft w:val="0"/>
      <w:marRight w:val="0"/>
      <w:marTop w:val="0"/>
      <w:marBottom w:val="0"/>
      <w:divBdr>
        <w:top w:val="none" w:sz="0" w:space="0" w:color="auto"/>
        <w:left w:val="none" w:sz="0" w:space="0" w:color="auto"/>
        <w:bottom w:val="none" w:sz="0" w:space="0" w:color="auto"/>
        <w:right w:val="none" w:sz="0" w:space="0" w:color="auto"/>
      </w:divBdr>
    </w:div>
    <w:div w:id="141048404">
      <w:bodyDiv w:val="1"/>
      <w:marLeft w:val="0"/>
      <w:marRight w:val="0"/>
      <w:marTop w:val="0"/>
      <w:marBottom w:val="0"/>
      <w:divBdr>
        <w:top w:val="none" w:sz="0" w:space="0" w:color="auto"/>
        <w:left w:val="none" w:sz="0" w:space="0" w:color="auto"/>
        <w:bottom w:val="none" w:sz="0" w:space="0" w:color="auto"/>
        <w:right w:val="none" w:sz="0" w:space="0" w:color="auto"/>
      </w:divBdr>
    </w:div>
    <w:div w:id="147674740">
      <w:bodyDiv w:val="1"/>
      <w:marLeft w:val="0"/>
      <w:marRight w:val="0"/>
      <w:marTop w:val="0"/>
      <w:marBottom w:val="0"/>
      <w:divBdr>
        <w:top w:val="none" w:sz="0" w:space="0" w:color="auto"/>
        <w:left w:val="none" w:sz="0" w:space="0" w:color="auto"/>
        <w:bottom w:val="none" w:sz="0" w:space="0" w:color="auto"/>
        <w:right w:val="none" w:sz="0" w:space="0" w:color="auto"/>
      </w:divBdr>
    </w:div>
    <w:div w:id="207032469">
      <w:bodyDiv w:val="1"/>
      <w:marLeft w:val="0"/>
      <w:marRight w:val="0"/>
      <w:marTop w:val="0"/>
      <w:marBottom w:val="0"/>
      <w:divBdr>
        <w:top w:val="none" w:sz="0" w:space="0" w:color="auto"/>
        <w:left w:val="none" w:sz="0" w:space="0" w:color="auto"/>
        <w:bottom w:val="none" w:sz="0" w:space="0" w:color="auto"/>
        <w:right w:val="none" w:sz="0" w:space="0" w:color="auto"/>
      </w:divBdr>
    </w:div>
    <w:div w:id="229577204">
      <w:bodyDiv w:val="1"/>
      <w:marLeft w:val="0"/>
      <w:marRight w:val="0"/>
      <w:marTop w:val="0"/>
      <w:marBottom w:val="0"/>
      <w:divBdr>
        <w:top w:val="none" w:sz="0" w:space="0" w:color="auto"/>
        <w:left w:val="none" w:sz="0" w:space="0" w:color="auto"/>
        <w:bottom w:val="none" w:sz="0" w:space="0" w:color="auto"/>
        <w:right w:val="none" w:sz="0" w:space="0" w:color="auto"/>
      </w:divBdr>
    </w:div>
    <w:div w:id="240678781">
      <w:bodyDiv w:val="1"/>
      <w:marLeft w:val="0"/>
      <w:marRight w:val="0"/>
      <w:marTop w:val="0"/>
      <w:marBottom w:val="0"/>
      <w:divBdr>
        <w:top w:val="none" w:sz="0" w:space="0" w:color="auto"/>
        <w:left w:val="none" w:sz="0" w:space="0" w:color="auto"/>
        <w:bottom w:val="none" w:sz="0" w:space="0" w:color="auto"/>
        <w:right w:val="none" w:sz="0" w:space="0" w:color="auto"/>
      </w:divBdr>
    </w:div>
    <w:div w:id="252978663">
      <w:bodyDiv w:val="1"/>
      <w:marLeft w:val="0"/>
      <w:marRight w:val="0"/>
      <w:marTop w:val="0"/>
      <w:marBottom w:val="0"/>
      <w:divBdr>
        <w:top w:val="none" w:sz="0" w:space="0" w:color="auto"/>
        <w:left w:val="none" w:sz="0" w:space="0" w:color="auto"/>
        <w:bottom w:val="none" w:sz="0" w:space="0" w:color="auto"/>
        <w:right w:val="none" w:sz="0" w:space="0" w:color="auto"/>
      </w:divBdr>
    </w:div>
    <w:div w:id="281619209">
      <w:bodyDiv w:val="1"/>
      <w:marLeft w:val="0"/>
      <w:marRight w:val="0"/>
      <w:marTop w:val="0"/>
      <w:marBottom w:val="0"/>
      <w:divBdr>
        <w:top w:val="none" w:sz="0" w:space="0" w:color="auto"/>
        <w:left w:val="none" w:sz="0" w:space="0" w:color="auto"/>
        <w:bottom w:val="none" w:sz="0" w:space="0" w:color="auto"/>
        <w:right w:val="none" w:sz="0" w:space="0" w:color="auto"/>
      </w:divBdr>
    </w:div>
    <w:div w:id="331957601">
      <w:bodyDiv w:val="1"/>
      <w:marLeft w:val="0"/>
      <w:marRight w:val="0"/>
      <w:marTop w:val="0"/>
      <w:marBottom w:val="0"/>
      <w:divBdr>
        <w:top w:val="none" w:sz="0" w:space="0" w:color="auto"/>
        <w:left w:val="none" w:sz="0" w:space="0" w:color="auto"/>
        <w:bottom w:val="none" w:sz="0" w:space="0" w:color="auto"/>
        <w:right w:val="none" w:sz="0" w:space="0" w:color="auto"/>
      </w:divBdr>
    </w:div>
    <w:div w:id="339309330">
      <w:bodyDiv w:val="1"/>
      <w:marLeft w:val="0"/>
      <w:marRight w:val="0"/>
      <w:marTop w:val="0"/>
      <w:marBottom w:val="0"/>
      <w:divBdr>
        <w:top w:val="none" w:sz="0" w:space="0" w:color="auto"/>
        <w:left w:val="none" w:sz="0" w:space="0" w:color="auto"/>
        <w:bottom w:val="none" w:sz="0" w:space="0" w:color="auto"/>
        <w:right w:val="none" w:sz="0" w:space="0" w:color="auto"/>
      </w:divBdr>
    </w:div>
    <w:div w:id="352998135">
      <w:bodyDiv w:val="1"/>
      <w:marLeft w:val="0"/>
      <w:marRight w:val="0"/>
      <w:marTop w:val="0"/>
      <w:marBottom w:val="0"/>
      <w:divBdr>
        <w:top w:val="none" w:sz="0" w:space="0" w:color="auto"/>
        <w:left w:val="none" w:sz="0" w:space="0" w:color="auto"/>
        <w:bottom w:val="none" w:sz="0" w:space="0" w:color="auto"/>
        <w:right w:val="none" w:sz="0" w:space="0" w:color="auto"/>
      </w:divBdr>
    </w:div>
    <w:div w:id="353118090">
      <w:bodyDiv w:val="1"/>
      <w:marLeft w:val="0"/>
      <w:marRight w:val="0"/>
      <w:marTop w:val="0"/>
      <w:marBottom w:val="0"/>
      <w:divBdr>
        <w:top w:val="none" w:sz="0" w:space="0" w:color="auto"/>
        <w:left w:val="none" w:sz="0" w:space="0" w:color="auto"/>
        <w:bottom w:val="none" w:sz="0" w:space="0" w:color="auto"/>
        <w:right w:val="none" w:sz="0" w:space="0" w:color="auto"/>
      </w:divBdr>
    </w:div>
    <w:div w:id="364058910">
      <w:bodyDiv w:val="1"/>
      <w:marLeft w:val="0"/>
      <w:marRight w:val="0"/>
      <w:marTop w:val="0"/>
      <w:marBottom w:val="0"/>
      <w:divBdr>
        <w:top w:val="none" w:sz="0" w:space="0" w:color="auto"/>
        <w:left w:val="none" w:sz="0" w:space="0" w:color="auto"/>
        <w:bottom w:val="none" w:sz="0" w:space="0" w:color="auto"/>
        <w:right w:val="none" w:sz="0" w:space="0" w:color="auto"/>
      </w:divBdr>
    </w:div>
    <w:div w:id="432745051">
      <w:bodyDiv w:val="1"/>
      <w:marLeft w:val="0"/>
      <w:marRight w:val="0"/>
      <w:marTop w:val="0"/>
      <w:marBottom w:val="0"/>
      <w:divBdr>
        <w:top w:val="none" w:sz="0" w:space="0" w:color="auto"/>
        <w:left w:val="none" w:sz="0" w:space="0" w:color="auto"/>
        <w:bottom w:val="none" w:sz="0" w:space="0" w:color="auto"/>
        <w:right w:val="none" w:sz="0" w:space="0" w:color="auto"/>
      </w:divBdr>
    </w:div>
    <w:div w:id="480736160">
      <w:bodyDiv w:val="1"/>
      <w:marLeft w:val="0"/>
      <w:marRight w:val="0"/>
      <w:marTop w:val="0"/>
      <w:marBottom w:val="0"/>
      <w:divBdr>
        <w:top w:val="none" w:sz="0" w:space="0" w:color="auto"/>
        <w:left w:val="none" w:sz="0" w:space="0" w:color="auto"/>
        <w:bottom w:val="none" w:sz="0" w:space="0" w:color="auto"/>
        <w:right w:val="none" w:sz="0" w:space="0" w:color="auto"/>
      </w:divBdr>
    </w:div>
    <w:div w:id="487555010">
      <w:bodyDiv w:val="1"/>
      <w:marLeft w:val="0"/>
      <w:marRight w:val="0"/>
      <w:marTop w:val="0"/>
      <w:marBottom w:val="0"/>
      <w:divBdr>
        <w:top w:val="none" w:sz="0" w:space="0" w:color="auto"/>
        <w:left w:val="none" w:sz="0" w:space="0" w:color="auto"/>
        <w:bottom w:val="none" w:sz="0" w:space="0" w:color="auto"/>
        <w:right w:val="none" w:sz="0" w:space="0" w:color="auto"/>
      </w:divBdr>
    </w:div>
    <w:div w:id="529685127">
      <w:bodyDiv w:val="1"/>
      <w:marLeft w:val="0"/>
      <w:marRight w:val="0"/>
      <w:marTop w:val="0"/>
      <w:marBottom w:val="0"/>
      <w:divBdr>
        <w:top w:val="none" w:sz="0" w:space="0" w:color="auto"/>
        <w:left w:val="none" w:sz="0" w:space="0" w:color="auto"/>
        <w:bottom w:val="none" w:sz="0" w:space="0" w:color="auto"/>
        <w:right w:val="none" w:sz="0" w:space="0" w:color="auto"/>
      </w:divBdr>
    </w:div>
    <w:div w:id="536699834">
      <w:bodyDiv w:val="1"/>
      <w:marLeft w:val="0"/>
      <w:marRight w:val="0"/>
      <w:marTop w:val="0"/>
      <w:marBottom w:val="0"/>
      <w:divBdr>
        <w:top w:val="none" w:sz="0" w:space="0" w:color="auto"/>
        <w:left w:val="none" w:sz="0" w:space="0" w:color="auto"/>
        <w:bottom w:val="none" w:sz="0" w:space="0" w:color="auto"/>
        <w:right w:val="none" w:sz="0" w:space="0" w:color="auto"/>
      </w:divBdr>
      <w:divsChild>
        <w:div w:id="287319388">
          <w:marLeft w:val="576"/>
          <w:marRight w:val="0"/>
          <w:marTop w:val="80"/>
          <w:marBottom w:val="0"/>
          <w:divBdr>
            <w:top w:val="none" w:sz="0" w:space="0" w:color="auto"/>
            <w:left w:val="none" w:sz="0" w:space="0" w:color="auto"/>
            <w:bottom w:val="none" w:sz="0" w:space="0" w:color="auto"/>
            <w:right w:val="none" w:sz="0" w:space="0" w:color="auto"/>
          </w:divBdr>
        </w:div>
        <w:div w:id="634061775">
          <w:marLeft w:val="576"/>
          <w:marRight w:val="0"/>
          <w:marTop w:val="80"/>
          <w:marBottom w:val="0"/>
          <w:divBdr>
            <w:top w:val="none" w:sz="0" w:space="0" w:color="auto"/>
            <w:left w:val="none" w:sz="0" w:space="0" w:color="auto"/>
            <w:bottom w:val="none" w:sz="0" w:space="0" w:color="auto"/>
            <w:right w:val="none" w:sz="0" w:space="0" w:color="auto"/>
          </w:divBdr>
        </w:div>
        <w:div w:id="1158956077">
          <w:marLeft w:val="576"/>
          <w:marRight w:val="0"/>
          <w:marTop w:val="80"/>
          <w:marBottom w:val="0"/>
          <w:divBdr>
            <w:top w:val="none" w:sz="0" w:space="0" w:color="auto"/>
            <w:left w:val="none" w:sz="0" w:space="0" w:color="auto"/>
            <w:bottom w:val="none" w:sz="0" w:space="0" w:color="auto"/>
            <w:right w:val="none" w:sz="0" w:space="0" w:color="auto"/>
          </w:divBdr>
        </w:div>
        <w:div w:id="1245148327">
          <w:marLeft w:val="576"/>
          <w:marRight w:val="0"/>
          <w:marTop w:val="80"/>
          <w:marBottom w:val="0"/>
          <w:divBdr>
            <w:top w:val="none" w:sz="0" w:space="0" w:color="auto"/>
            <w:left w:val="none" w:sz="0" w:space="0" w:color="auto"/>
            <w:bottom w:val="none" w:sz="0" w:space="0" w:color="auto"/>
            <w:right w:val="none" w:sz="0" w:space="0" w:color="auto"/>
          </w:divBdr>
        </w:div>
        <w:div w:id="1348286914">
          <w:marLeft w:val="576"/>
          <w:marRight w:val="0"/>
          <w:marTop w:val="80"/>
          <w:marBottom w:val="0"/>
          <w:divBdr>
            <w:top w:val="none" w:sz="0" w:space="0" w:color="auto"/>
            <w:left w:val="none" w:sz="0" w:space="0" w:color="auto"/>
            <w:bottom w:val="none" w:sz="0" w:space="0" w:color="auto"/>
            <w:right w:val="none" w:sz="0" w:space="0" w:color="auto"/>
          </w:divBdr>
        </w:div>
        <w:div w:id="1384716328">
          <w:marLeft w:val="576"/>
          <w:marRight w:val="0"/>
          <w:marTop w:val="80"/>
          <w:marBottom w:val="0"/>
          <w:divBdr>
            <w:top w:val="none" w:sz="0" w:space="0" w:color="auto"/>
            <w:left w:val="none" w:sz="0" w:space="0" w:color="auto"/>
            <w:bottom w:val="none" w:sz="0" w:space="0" w:color="auto"/>
            <w:right w:val="none" w:sz="0" w:space="0" w:color="auto"/>
          </w:divBdr>
        </w:div>
        <w:div w:id="1488328091">
          <w:marLeft w:val="576"/>
          <w:marRight w:val="0"/>
          <w:marTop w:val="80"/>
          <w:marBottom w:val="0"/>
          <w:divBdr>
            <w:top w:val="none" w:sz="0" w:space="0" w:color="auto"/>
            <w:left w:val="none" w:sz="0" w:space="0" w:color="auto"/>
            <w:bottom w:val="none" w:sz="0" w:space="0" w:color="auto"/>
            <w:right w:val="none" w:sz="0" w:space="0" w:color="auto"/>
          </w:divBdr>
        </w:div>
        <w:div w:id="1493638668">
          <w:marLeft w:val="576"/>
          <w:marRight w:val="0"/>
          <w:marTop w:val="80"/>
          <w:marBottom w:val="0"/>
          <w:divBdr>
            <w:top w:val="none" w:sz="0" w:space="0" w:color="auto"/>
            <w:left w:val="none" w:sz="0" w:space="0" w:color="auto"/>
            <w:bottom w:val="none" w:sz="0" w:space="0" w:color="auto"/>
            <w:right w:val="none" w:sz="0" w:space="0" w:color="auto"/>
          </w:divBdr>
        </w:div>
        <w:div w:id="1570337651">
          <w:marLeft w:val="576"/>
          <w:marRight w:val="0"/>
          <w:marTop w:val="80"/>
          <w:marBottom w:val="0"/>
          <w:divBdr>
            <w:top w:val="none" w:sz="0" w:space="0" w:color="auto"/>
            <w:left w:val="none" w:sz="0" w:space="0" w:color="auto"/>
            <w:bottom w:val="none" w:sz="0" w:space="0" w:color="auto"/>
            <w:right w:val="none" w:sz="0" w:space="0" w:color="auto"/>
          </w:divBdr>
        </w:div>
        <w:div w:id="1628508947">
          <w:marLeft w:val="576"/>
          <w:marRight w:val="0"/>
          <w:marTop w:val="80"/>
          <w:marBottom w:val="0"/>
          <w:divBdr>
            <w:top w:val="none" w:sz="0" w:space="0" w:color="auto"/>
            <w:left w:val="none" w:sz="0" w:space="0" w:color="auto"/>
            <w:bottom w:val="none" w:sz="0" w:space="0" w:color="auto"/>
            <w:right w:val="none" w:sz="0" w:space="0" w:color="auto"/>
          </w:divBdr>
        </w:div>
      </w:divsChild>
    </w:div>
    <w:div w:id="544489675">
      <w:bodyDiv w:val="1"/>
      <w:marLeft w:val="0"/>
      <w:marRight w:val="0"/>
      <w:marTop w:val="0"/>
      <w:marBottom w:val="0"/>
      <w:divBdr>
        <w:top w:val="none" w:sz="0" w:space="0" w:color="auto"/>
        <w:left w:val="none" w:sz="0" w:space="0" w:color="auto"/>
        <w:bottom w:val="none" w:sz="0" w:space="0" w:color="auto"/>
        <w:right w:val="none" w:sz="0" w:space="0" w:color="auto"/>
      </w:divBdr>
    </w:div>
    <w:div w:id="607080788">
      <w:bodyDiv w:val="1"/>
      <w:marLeft w:val="0"/>
      <w:marRight w:val="0"/>
      <w:marTop w:val="0"/>
      <w:marBottom w:val="0"/>
      <w:divBdr>
        <w:top w:val="none" w:sz="0" w:space="0" w:color="auto"/>
        <w:left w:val="none" w:sz="0" w:space="0" w:color="auto"/>
        <w:bottom w:val="none" w:sz="0" w:space="0" w:color="auto"/>
        <w:right w:val="none" w:sz="0" w:space="0" w:color="auto"/>
      </w:divBdr>
    </w:div>
    <w:div w:id="713850016">
      <w:bodyDiv w:val="1"/>
      <w:marLeft w:val="0"/>
      <w:marRight w:val="0"/>
      <w:marTop w:val="0"/>
      <w:marBottom w:val="0"/>
      <w:divBdr>
        <w:top w:val="none" w:sz="0" w:space="0" w:color="auto"/>
        <w:left w:val="none" w:sz="0" w:space="0" w:color="auto"/>
        <w:bottom w:val="none" w:sz="0" w:space="0" w:color="auto"/>
        <w:right w:val="none" w:sz="0" w:space="0" w:color="auto"/>
      </w:divBdr>
    </w:div>
    <w:div w:id="731000579">
      <w:bodyDiv w:val="1"/>
      <w:marLeft w:val="0"/>
      <w:marRight w:val="0"/>
      <w:marTop w:val="0"/>
      <w:marBottom w:val="0"/>
      <w:divBdr>
        <w:top w:val="none" w:sz="0" w:space="0" w:color="auto"/>
        <w:left w:val="none" w:sz="0" w:space="0" w:color="auto"/>
        <w:bottom w:val="none" w:sz="0" w:space="0" w:color="auto"/>
        <w:right w:val="none" w:sz="0" w:space="0" w:color="auto"/>
      </w:divBdr>
    </w:div>
    <w:div w:id="761297527">
      <w:bodyDiv w:val="1"/>
      <w:marLeft w:val="0"/>
      <w:marRight w:val="0"/>
      <w:marTop w:val="0"/>
      <w:marBottom w:val="0"/>
      <w:divBdr>
        <w:top w:val="none" w:sz="0" w:space="0" w:color="auto"/>
        <w:left w:val="none" w:sz="0" w:space="0" w:color="auto"/>
        <w:bottom w:val="none" w:sz="0" w:space="0" w:color="auto"/>
        <w:right w:val="none" w:sz="0" w:space="0" w:color="auto"/>
      </w:divBdr>
    </w:div>
    <w:div w:id="778912093">
      <w:bodyDiv w:val="1"/>
      <w:marLeft w:val="0"/>
      <w:marRight w:val="0"/>
      <w:marTop w:val="0"/>
      <w:marBottom w:val="0"/>
      <w:divBdr>
        <w:top w:val="none" w:sz="0" w:space="0" w:color="auto"/>
        <w:left w:val="none" w:sz="0" w:space="0" w:color="auto"/>
        <w:bottom w:val="none" w:sz="0" w:space="0" w:color="auto"/>
        <w:right w:val="none" w:sz="0" w:space="0" w:color="auto"/>
      </w:divBdr>
    </w:div>
    <w:div w:id="789976673">
      <w:bodyDiv w:val="1"/>
      <w:marLeft w:val="0"/>
      <w:marRight w:val="0"/>
      <w:marTop w:val="0"/>
      <w:marBottom w:val="0"/>
      <w:divBdr>
        <w:top w:val="none" w:sz="0" w:space="0" w:color="auto"/>
        <w:left w:val="none" w:sz="0" w:space="0" w:color="auto"/>
        <w:bottom w:val="none" w:sz="0" w:space="0" w:color="auto"/>
        <w:right w:val="none" w:sz="0" w:space="0" w:color="auto"/>
      </w:divBdr>
    </w:div>
    <w:div w:id="808283936">
      <w:bodyDiv w:val="1"/>
      <w:marLeft w:val="0"/>
      <w:marRight w:val="0"/>
      <w:marTop w:val="0"/>
      <w:marBottom w:val="0"/>
      <w:divBdr>
        <w:top w:val="none" w:sz="0" w:space="0" w:color="auto"/>
        <w:left w:val="none" w:sz="0" w:space="0" w:color="auto"/>
        <w:bottom w:val="none" w:sz="0" w:space="0" w:color="auto"/>
        <w:right w:val="none" w:sz="0" w:space="0" w:color="auto"/>
      </w:divBdr>
    </w:div>
    <w:div w:id="843742023">
      <w:bodyDiv w:val="1"/>
      <w:marLeft w:val="0"/>
      <w:marRight w:val="0"/>
      <w:marTop w:val="0"/>
      <w:marBottom w:val="0"/>
      <w:divBdr>
        <w:top w:val="none" w:sz="0" w:space="0" w:color="auto"/>
        <w:left w:val="none" w:sz="0" w:space="0" w:color="auto"/>
        <w:bottom w:val="none" w:sz="0" w:space="0" w:color="auto"/>
        <w:right w:val="none" w:sz="0" w:space="0" w:color="auto"/>
      </w:divBdr>
    </w:div>
    <w:div w:id="847602055">
      <w:bodyDiv w:val="1"/>
      <w:marLeft w:val="0"/>
      <w:marRight w:val="0"/>
      <w:marTop w:val="0"/>
      <w:marBottom w:val="0"/>
      <w:divBdr>
        <w:top w:val="none" w:sz="0" w:space="0" w:color="auto"/>
        <w:left w:val="none" w:sz="0" w:space="0" w:color="auto"/>
        <w:bottom w:val="none" w:sz="0" w:space="0" w:color="auto"/>
        <w:right w:val="none" w:sz="0" w:space="0" w:color="auto"/>
      </w:divBdr>
    </w:div>
    <w:div w:id="883558616">
      <w:bodyDiv w:val="1"/>
      <w:marLeft w:val="0"/>
      <w:marRight w:val="0"/>
      <w:marTop w:val="0"/>
      <w:marBottom w:val="0"/>
      <w:divBdr>
        <w:top w:val="none" w:sz="0" w:space="0" w:color="auto"/>
        <w:left w:val="none" w:sz="0" w:space="0" w:color="auto"/>
        <w:bottom w:val="none" w:sz="0" w:space="0" w:color="auto"/>
        <w:right w:val="none" w:sz="0" w:space="0" w:color="auto"/>
      </w:divBdr>
    </w:div>
    <w:div w:id="889808596">
      <w:bodyDiv w:val="1"/>
      <w:marLeft w:val="0"/>
      <w:marRight w:val="0"/>
      <w:marTop w:val="0"/>
      <w:marBottom w:val="0"/>
      <w:divBdr>
        <w:top w:val="none" w:sz="0" w:space="0" w:color="auto"/>
        <w:left w:val="none" w:sz="0" w:space="0" w:color="auto"/>
        <w:bottom w:val="none" w:sz="0" w:space="0" w:color="auto"/>
        <w:right w:val="none" w:sz="0" w:space="0" w:color="auto"/>
      </w:divBdr>
    </w:div>
    <w:div w:id="928123183">
      <w:bodyDiv w:val="1"/>
      <w:marLeft w:val="0"/>
      <w:marRight w:val="0"/>
      <w:marTop w:val="0"/>
      <w:marBottom w:val="0"/>
      <w:divBdr>
        <w:top w:val="none" w:sz="0" w:space="0" w:color="auto"/>
        <w:left w:val="none" w:sz="0" w:space="0" w:color="auto"/>
        <w:bottom w:val="none" w:sz="0" w:space="0" w:color="auto"/>
        <w:right w:val="none" w:sz="0" w:space="0" w:color="auto"/>
      </w:divBdr>
    </w:div>
    <w:div w:id="965544253">
      <w:bodyDiv w:val="1"/>
      <w:marLeft w:val="0"/>
      <w:marRight w:val="0"/>
      <w:marTop w:val="0"/>
      <w:marBottom w:val="0"/>
      <w:divBdr>
        <w:top w:val="none" w:sz="0" w:space="0" w:color="auto"/>
        <w:left w:val="none" w:sz="0" w:space="0" w:color="auto"/>
        <w:bottom w:val="none" w:sz="0" w:space="0" w:color="auto"/>
        <w:right w:val="none" w:sz="0" w:space="0" w:color="auto"/>
      </w:divBdr>
    </w:div>
    <w:div w:id="975067156">
      <w:bodyDiv w:val="1"/>
      <w:marLeft w:val="0"/>
      <w:marRight w:val="0"/>
      <w:marTop w:val="0"/>
      <w:marBottom w:val="0"/>
      <w:divBdr>
        <w:top w:val="none" w:sz="0" w:space="0" w:color="auto"/>
        <w:left w:val="none" w:sz="0" w:space="0" w:color="auto"/>
        <w:bottom w:val="none" w:sz="0" w:space="0" w:color="auto"/>
        <w:right w:val="none" w:sz="0" w:space="0" w:color="auto"/>
      </w:divBdr>
    </w:div>
    <w:div w:id="983000066">
      <w:bodyDiv w:val="1"/>
      <w:marLeft w:val="0"/>
      <w:marRight w:val="0"/>
      <w:marTop w:val="0"/>
      <w:marBottom w:val="0"/>
      <w:divBdr>
        <w:top w:val="none" w:sz="0" w:space="0" w:color="auto"/>
        <w:left w:val="none" w:sz="0" w:space="0" w:color="auto"/>
        <w:bottom w:val="none" w:sz="0" w:space="0" w:color="auto"/>
        <w:right w:val="none" w:sz="0" w:space="0" w:color="auto"/>
      </w:divBdr>
    </w:div>
    <w:div w:id="1023020080">
      <w:bodyDiv w:val="1"/>
      <w:marLeft w:val="0"/>
      <w:marRight w:val="0"/>
      <w:marTop w:val="0"/>
      <w:marBottom w:val="0"/>
      <w:divBdr>
        <w:top w:val="none" w:sz="0" w:space="0" w:color="auto"/>
        <w:left w:val="none" w:sz="0" w:space="0" w:color="auto"/>
        <w:bottom w:val="none" w:sz="0" w:space="0" w:color="auto"/>
        <w:right w:val="none" w:sz="0" w:space="0" w:color="auto"/>
      </w:divBdr>
    </w:div>
    <w:div w:id="1156452538">
      <w:bodyDiv w:val="1"/>
      <w:marLeft w:val="0"/>
      <w:marRight w:val="0"/>
      <w:marTop w:val="0"/>
      <w:marBottom w:val="0"/>
      <w:divBdr>
        <w:top w:val="none" w:sz="0" w:space="0" w:color="auto"/>
        <w:left w:val="none" w:sz="0" w:space="0" w:color="auto"/>
        <w:bottom w:val="none" w:sz="0" w:space="0" w:color="auto"/>
        <w:right w:val="none" w:sz="0" w:space="0" w:color="auto"/>
      </w:divBdr>
    </w:div>
    <w:div w:id="1196236281">
      <w:bodyDiv w:val="1"/>
      <w:marLeft w:val="0"/>
      <w:marRight w:val="0"/>
      <w:marTop w:val="0"/>
      <w:marBottom w:val="0"/>
      <w:divBdr>
        <w:top w:val="none" w:sz="0" w:space="0" w:color="auto"/>
        <w:left w:val="none" w:sz="0" w:space="0" w:color="auto"/>
        <w:bottom w:val="none" w:sz="0" w:space="0" w:color="auto"/>
        <w:right w:val="none" w:sz="0" w:space="0" w:color="auto"/>
      </w:divBdr>
    </w:div>
    <w:div w:id="1221018599">
      <w:bodyDiv w:val="1"/>
      <w:marLeft w:val="0"/>
      <w:marRight w:val="0"/>
      <w:marTop w:val="0"/>
      <w:marBottom w:val="0"/>
      <w:divBdr>
        <w:top w:val="none" w:sz="0" w:space="0" w:color="auto"/>
        <w:left w:val="none" w:sz="0" w:space="0" w:color="auto"/>
        <w:bottom w:val="none" w:sz="0" w:space="0" w:color="auto"/>
        <w:right w:val="none" w:sz="0" w:space="0" w:color="auto"/>
      </w:divBdr>
    </w:div>
    <w:div w:id="1231967089">
      <w:bodyDiv w:val="1"/>
      <w:marLeft w:val="0"/>
      <w:marRight w:val="0"/>
      <w:marTop w:val="0"/>
      <w:marBottom w:val="0"/>
      <w:divBdr>
        <w:top w:val="none" w:sz="0" w:space="0" w:color="auto"/>
        <w:left w:val="none" w:sz="0" w:space="0" w:color="auto"/>
        <w:bottom w:val="none" w:sz="0" w:space="0" w:color="auto"/>
        <w:right w:val="none" w:sz="0" w:space="0" w:color="auto"/>
      </w:divBdr>
    </w:div>
    <w:div w:id="1232305233">
      <w:bodyDiv w:val="1"/>
      <w:marLeft w:val="0"/>
      <w:marRight w:val="0"/>
      <w:marTop w:val="0"/>
      <w:marBottom w:val="0"/>
      <w:divBdr>
        <w:top w:val="none" w:sz="0" w:space="0" w:color="auto"/>
        <w:left w:val="none" w:sz="0" w:space="0" w:color="auto"/>
        <w:bottom w:val="none" w:sz="0" w:space="0" w:color="auto"/>
        <w:right w:val="none" w:sz="0" w:space="0" w:color="auto"/>
      </w:divBdr>
    </w:div>
    <w:div w:id="1245458790">
      <w:bodyDiv w:val="1"/>
      <w:marLeft w:val="0"/>
      <w:marRight w:val="0"/>
      <w:marTop w:val="0"/>
      <w:marBottom w:val="0"/>
      <w:divBdr>
        <w:top w:val="none" w:sz="0" w:space="0" w:color="auto"/>
        <w:left w:val="none" w:sz="0" w:space="0" w:color="auto"/>
        <w:bottom w:val="none" w:sz="0" w:space="0" w:color="auto"/>
        <w:right w:val="none" w:sz="0" w:space="0" w:color="auto"/>
      </w:divBdr>
    </w:div>
    <w:div w:id="1250693834">
      <w:bodyDiv w:val="1"/>
      <w:marLeft w:val="0"/>
      <w:marRight w:val="0"/>
      <w:marTop w:val="0"/>
      <w:marBottom w:val="0"/>
      <w:divBdr>
        <w:top w:val="none" w:sz="0" w:space="0" w:color="auto"/>
        <w:left w:val="none" w:sz="0" w:space="0" w:color="auto"/>
        <w:bottom w:val="none" w:sz="0" w:space="0" w:color="auto"/>
        <w:right w:val="none" w:sz="0" w:space="0" w:color="auto"/>
      </w:divBdr>
    </w:div>
    <w:div w:id="1309045584">
      <w:bodyDiv w:val="1"/>
      <w:marLeft w:val="0"/>
      <w:marRight w:val="0"/>
      <w:marTop w:val="0"/>
      <w:marBottom w:val="0"/>
      <w:divBdr>
        <w:top w:val="none" w:sz="0" w:space="0" w:color="auto"/>
        <w:left w:val="none" w:sz="0" w:space="0" w:color="auto"/>
        <w:bottom w:val="none" w:sz="0" w:space="0" w:color="auto"/>
        <w:right w:val="none" w:sz="0" w:space="0" w:color="auto"/>
      </w:divBdr>
    </w:div>
    <w:div w:id="1385375494">
      <w:bodyDiv w:val="1"/>
      <w:marLeft w:val="0"/>
      <w:marRight w:val="0"/>
      <w:marTop w:val="0"/>
      <w:marBottom w:val="0"/>
      <w:divBdr>
        <w:top w:val="none" w:sz="0" w:space="0" w:color="auto"/>
        <w:left w:val="none" w:sz="0" w:space="0" w:color="auto"/>
        <w:bottom w:val="none" w:sz="0" w:space="0" w:color="auto"/>
        <w:right w:val="none" w:sz="0" w:space="0" w:color="auto"/>
      </w:divBdr>
    </w:div>
    <w:div w:id="1392657739">
      <w:bodyDiv w:val="1"/>
      <w:marLeft w:val="0"/>
      <w:marRight w:val="0"/>
      <w:marTop w:val="0"/>
      <w:marBottom w:val="0"/>
      <w:divBdr>
        <w:top w:val="none" w:sz="0" w:space="0" w:color="auto"/>
        <w:left w:val="none" w:sz="0" w:space="0" w:color="auto"/>
        <w:bottom w:val="none" w:sz="0" w:space="0" w:color="auto"/>
        <w:right w:val="none" w:sz="0" w:space="0" w:color="auto"/>
      </w:divBdr>
    </w:div>
    <w:div w:id="1413233594">
      <w:bodyDiv w:val="1"/>
      <w:marLeft w:val="0"/>
      <w:marRight w:val="0"/>
      <w:marTop w:val="0"/>
      <w:marBottom w:val="0"/>
      <w:divBdr>
        <w:top w:val="none" w:sz="0" w:space="0" w:color="auto"/>
        <w:left w:val="none" w:sz="0" w:space="0" w:color="auto"/>
        <w:bottom w:val="none" w:sz="0" w:space="0" w:color="auto"/>
        <w:right w:val="none" w:sz="0" w:space="0" w:color="auto"/>
      </w:divBdr>
      <w:divsChild>
        <w:div w:id="885796203">
          <w:marLeft w:val="144"/>
          <w:marRight w:val="0"/>
          <w:marTop w:val="0"/>
          <w:marBottom w:val="0"/>
          <w:divBdr>
            <w:top w:val="none" w:sz="0" w:space="0" w:color="auto"/>
            <w:left w:val="none" w:sz="0" w:space="0" w:color="auto"/>
            <w:bottom w:val="none" w:sz="0" w:space="0" w:color="auto"/>
            <w:right w:val="none" w:sz="0" w:space="0" w:color="auto"/>
          </w:divBdr>
        </w:div>
        <w:div w:id="106437494">
          <w:marLeft w:val="144"/>
          <w:marRight w:val="0"/>
          <w:marTop w:val="0"/>
          <w:marBottom w:val="0"/>
          <w:divBdr>
            <w:top w:val="none" w:sz="0" w:space="0" w:color="auto"/>
            <w:left w:val="none" w:sz="0" w:space="0" w:color="auto"/>
            <w:bottom w:val="none" w:sz="0" w:space="0" w:color="auto"/>
            <w:right w:val="none" w:sz="0" w:space="0" w:color="auto"/>
          </w:divBdr>
        </w:div>
        <w:div w:id="96949033">
          <w:marLeft w:val="144"/>
          <w:marRight w:val="0"/>
          <w:marTop w:val="0"/>
          <w:marBottom w:val="0"/>
          <w:divBdr>
            <w:top w:val="none" w:sz="0" w:space="0" w:color="auto"/>
            <w:left w:val="none" w:sz="0" w:space="0" w:color="auto"/>
            <w:bottom w:val="none" w:sz="0" w:space="0" w:color="auto"/>
            <w:right w:val="none" w:sz="0" w:space="0" w:color="auto"/>
          </w:divBdr>
        </w:div>
        <w:div w:id="166094041">
          <w:marLeft w:val="144"/>
          <w:marRight w:val="0"/>
          <w:marTop w:val="0"/>
          <w:marBottom w:val="0"/>
          <w:divBdr>
            <w:top w:val="none" w:sz="0" w:space="0" w:color="auto"/>
            <w:left w:val="none" w:sz="0" w:space="0" w:color="auto"/>
            <w:bottom w:val="none" w:sz="0" w:space="0" w:color="auto"/>
            <w:right w:val="none" w:sz="0" w:space="0" w:color="auto"/>
          </w:divBdr>
        </w:div>
        <w:div w:id="1586649406">
          <w:marLeft w:val="144"/>
          <w:marRight w:val="0"/>
          <w:marTop w:val="0"/>
          <w:marBottom w:val="0"/>
          <w:divBdr>
            <w:top w:val="none" w:sz="0" w:space="0" w:color="auto"/>
            <w:left w:val="none" w:sz="0" w:space="0" w:color="auto"/>
            <w:bottom w:val="none" w:sz="0" w:space="0" w:color="auto"/>
            <w:right w:val="none" w:sz="0" w:space="0" w:color="auto"/>
          </w:divBdr>
        </w:div>
        <w:div w:id="277951353">
          <w:marLeft w:val="144"/>
          <w:marRight w:val="0"/>
          <w:marTop w:val="0"/>
          <w:marBottom w:val="0"/>
          <w:divBdr>
            <w:top w:val="none" w:sz="0" w:space="0" w:color="auto"/>
            <w:left w:val="none" w:sz="0" w:space="0" w:color="auto"/>
            <w:bottom w:val="none" w:sz="0" w:space="0" w:color="auto"/>
            <w:right w:val="none" w:sz="0" w:space="0" w:color="auto"/>
          </w:divBdr>
        </w:div>
        <w:div w:id="54163832">
          <w:marLeft w:val="144"/>
          <w:marRight w:val="0"/>
          <w:marTop w:val="0"/>
          <w:marBottom w:val="0"/>
          <w:divBdr>
            <w:top w:val="none" w:sz="0" w:space="0" w:color="auto"/>
            <w:left w:val="none" w:sz="0" w:space="0" w:color="auto"/>
            <w:bottom w:val="none" w:sz="0" w:space="0" w:color="auto"/>
            <w:right w:val="none" w:sz="0" w:space="0" w:color="auto"/>
          </w:divBdr>
        </w:div>
        <w:div w:id="199322005">
          <w:marLeft w:val="144"/>
          <w:marRight w:val="0"/>
          <w:marTop w:val="0"/>
          <w:marBottom w:val="0"/>
          <w:divBdr>
            <w:top w:val="none" w:sz="0" w:space="0" w:color="auto"/>
            <w:left w:val="none" w:sz="0" w:space="0" w:color="auto"/>
            <w:bottom w:val="none" w:sz="0" w:space="0" w:color="auto"/>
            <w:right w:val="none" w:sz="0" w:space="0" w:color="auto"/>
          </w:divBdr>
        </w:div>
        <w:div w:id="530343937">
          <w:marLeft w:val="144"/>
          <w:marRight w:val="0"/>
          <w:marTop w:val="0"/>
          <w:marBottom w:val="0"/>
          <w:divBdr>
            <w:top w:val="none" w:sz="0" w:space="0" w:color="auto"/>
            <w:left w:val="none" w:sz="0" w:space="0" w:color="auto"/>
            <w:bottom w:val="none" w:sz="0" w:space="0" w:color="auto"/>
            <w:right w:val="none" w:sz="0" w:space="0" w:color="auto"/>
          </w:divBdr>
        </w:div>
        <w:div w:id="1769085636">
          <w:marLeft w:val="144"/>
          <w:marRight w:val="0"/>
          <w:marTop w:val="0"/>
          <w:marBottom w:val="0"/>
          <w:divBdr>
            <w:top w:val="none" w:sz="0" w:space="0" w:color="auto"/>
            <w:left w:val="none" w:sz="0" w:space="0" w:color="auto"/>
            <w:bottom w:val="none" w:sz="0" w:space="0" w:color="auto"/>
            <w:right w:val="none" w:sz="0" w:space="0" w:color="auto"/>
          </w:divBdr>
        </w:div>
        <w:div w:id="1936206265">
          <w:marLeft w:val="144"/>
          <w:marRight w:val="0"/>
          <w:marTop w:val="0"/>
          <w:marBottom w:val="0"/>
          <w:divBdr>
            <w:top w:val="none" w:sz="0" w:space="0" w:color="auto"/>
            <w:left w:val="none" w:sz="0" w:space="0" w:color="auto"/>
            <w:bottom w:val="none" w:sz="0" w:space="0" w:color="auto"/>
            <w:right w:val="none" w:sz="0" w:space="0" w:color="auto"/>
          </w:divBdr>
        </w:div>
      </w:divsChild>
    </w:div>
    <w:div w:id="1424259397">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sChild>
        <w:div w:id="241641988">
          <w:marLeft w:val="576"/>
          <w:marRight w:val="0"/>
          <w:marTop w:val="80"/>
          <w:marBottom w:val="0"/>
          <w:divBdr>
            <w:top w:val="none" w:sz="0" w:space="0" w:color="auto"/>
            <w:left w:val="none" w:sz="0" w:space="0" w:color="auto"/>
            <w:bottom w:val="none" w:sz="0" w:space="0" w:color="auto"/>
            <w:right w:val="none" w:sz="0" w:space="0" w:color="auto"/>
          </w:divBdr>
        </w:div>
        <w:div w:id="368923187">
          <w:marLeft w:val="576"/>
          <w:marRight w:val="0"/>
          <w:marTop w:val="80"/>
          <w:marBottom w:val="0"/>
          <w:divBdr>
            <w:top w:val="none" w:sz="0" w:space="0" w:color="auto"/>
            <w:left w:val="none" w:sz="0" w:space="0" w:color="auto"/>
            <w:bottom w:val="none" w:sz="0" w:space="0" w:color="auto"/>
            <w:right w:val="none" w:sz="0" w:space="0" w:color="auto"/>
          </w:divBdr>
        </w:div>
        <w:div w:id="604076571">
          <w:marLeft w:val="576"/>
          <w:marRight w:val="0"/>
          <w:marTop w:val="80"/>
          <w:marBottom w:val="0"/>
          <w:divBdr>
            <w:top w:val="none" w:sz="0" w:space="0" w:color="auto"/>
            <w:left w:val="none" w:sz="0" w:space="0" w:color="auto"/>
            <w:bottom w:val="none" w:sz="0" w:space="0" w:color="auto"/>
            <w:right w:val="none" w:sz="0" w:space="0" w:color="auto"/>
          </w:divBdr>
        </w:div>
        <w:div w:id="806439113">
          <w:marLeft w:val="576"/>
          <w:marRight w:val="0"/>
          <w:marTop w:val="80"/>
          <w:marBottom w:val="0"/>
          <w:divBdr>
            <w:top w:val="none" w:sz="0" w:space="0" w:color="auto"/>
            <w:left w:val="none" w:sz="0" w:space="0" w:color="auto"/>
            <w:bottom w:val="none" w:sz="0" w:space="0" w:color="auto"/>
            <w:right w:val="none" w:sz="0" w:space="0" w:color="auto"/>
          </w:divBdr>
        </w:div>
        <w:div w:id="1330450569">
          <w:marLeft w:val="576"/>
          <w:marRight w:val="0"/>
          <w:marTop w:val="80"/>
          <w:marBottom w:val="0"/>
          <w:divBdr>
            <w:top w:val="none" w:sz="0" w:space="0" w:color="auto"/>
            <w:left w:val="none" w:sz="0" w:space="0" w:color="auto"/>
            <w:bottom w:val="none" w:sz="0" w:space="0" w:color="auto"/>
            <w:right w:val="none" w:sz="0" w:space="0" w:color="auto"/>
          </w:divBdr>
        </w:div>
        <w:div w:id="1551112680">
          <w:marLeft w:val="576"/>
          <w:marRight w:val="0"/>
          <w:marTop w:val="80"/>
          <w:marBottom w:val="0"/>
          <w:divBdr>
            <w:top w:val="none" w:sz="0" w:space="0" w:color="auto"/>
            <w:left w:val="none" w:sz="0" w:space="0" w:color="auto"/>
            <w:bottom w:val="none" w:sz="0" w:space="0" w:color="auto"/>
            <w:right w:val="none" w:sz="0" w:space="0" w:color="auto"/>
          </w:divBdr>
        </w:div>
        <w:div w:id="1824396625">
          <w:marLeft w:val="576"/>
          <w:marRight w:val="0"/>
          <w:marTop w:val="80"/>
          <w:marBottom w:val="0"/>
          <w:divBdr>
            <w:top w:val="none" w:sz="0" w:space="0" w:color="auto"/>
            <w:left w:val="none" w:sz="0" w:space="0" w:color="auto"/>
            <w:bottom w:val="none" w:sz="0" w:space="0" w:color="auto"/>
            <w:right w:val="none" w:sz="0" w:space="0" w:color="auto"/>
          </w:divBdr>
        </w:div>
        <w:div w:id="1958566155">
          <w:marLeft w:val="576"/>
          <w:marRight w:val="0"/>
          <w:marTop w:val="80"/>
          <w:marBottom w:val="0"/>
          <w:divBdr>
            <w:top w:val="none" w:sz="0" w:space="0" w:color="auto"/>
            <w:left w:val="none" w:sz="0" w:space="0" w:color="auto"/>
            <w:bottom w:val="none" w:sz="0" w:space="0" w:color="auto"/>
            <w:right w:val="none" w:sz="0" w:space="0" w:color="auto"/>
          </w:divBdr>
        </w:div>
      </w:divsChild>
    </w:div>
    <w:div w:id="1530682258">
      <w:bodyDiv w:val="1"/>
      <w:marLeft w:val="0"/>
      <w:marRight w:val="0"/>
      <w:marTop w:val="0"/>
      <w:marBottom w:val="0"/>
      <w:divBdr>
        <w:top w:val="none" w:sz="0" w:space="0" w:color="auto"/>
        <w:left w:val="none" w:sz="0" w:space="0" w:color="auto"/>
        <w:bottom w:val="none" w:sz="0" w:space="0" w:color="auto"/>
        <w:right w:val="none" w:sz="0" w:space="0" w:color="auto"/>
      </w:divBdr>
    </w:div>
    <w:div w:id="1558737330">
      <w:bodyDiv w:val="1"/>
      <w:marLeft w:val="0"/>
      <w:marRight w:val="0"/>
      <w:marTop w:val="0"/>
      <w:marBottom w:val="0"/>
      <w:divBdr>
        <w:top w:val="none" w:sz="0" w:space="0" w:color="auto"/>
        <w:left w:val="none" w:sz="0" w:space="0" w:color="auto"/>
        <w:bottom w:val="none" w:sz="0" w:space="0" w:color="auto"/>
        <w:right w:val="none" w:sz="0" w:space="0" w:color="auto"/>
      </w:divBdr>
    </w:div>
    <w:div w:id="1604221990">
      <w:bodyDiv w:val="1"/>
      <w:marLeft w:val="0"/>
      <w:marRight w:val="0"/>
      <w:marTop w:val="0"/>
      <w:marBottom w:val="0"/>
      <w:divBdr>
        <w:top w:val="none" w:sz="0" w:space="0" w:color="auto"/>
        <w:left w:val="none" w:sz="0" w:space="0" w:color="auto"/>
        <w:bottom w:val="none" w:sz="0" w:space="0" w:color="auto"/>
        <w:right w:val="none" w:sz="0" w:space="0" w:color="auto"/>
      </w:divBdr>
    </w:div>
    <w:div w:id="1605771824">
      <w:bodyDiv w:val="1"/>
      <w:marLeft w:val="0"/>
      <w:marRight w:val="0"/>
      <w:marTop w:val="0"/>
      <w:marBottom w:val="0"/>
      <w:divBdr>
        <w:top w:val="none" w:sz="0" w:space="0" w:color="auto"/>
        <w:left w:val="none" w:sz="0" w:space="0" w:color="auto"/>
        <w:bottom w:val="none" w:sz="0" w:space="0" w:color="auto"/>
        <w:right w:val="none" w:sz="0" w:space="0" w:color="auto"/>
      </w:divBdr>
    </w:div>
    <w:div w:id="1605921804">
      <w:bodyDiv w:val="1"/>
      <w:marLeft w:val="0"/>
      <w:marRight w:val="0"/>
      <w:marTop w:val="0"/>
      <w:marBottom w:val="0"/>
      <w:divBdr>
        <w:top w:val="none" w:sz="0" w:space="0" w:color="auto"/>
        <w:left w:val="none" w:sz="0" w:space="0" w:color="auto"/>
        <w:bottom w:val="none" w:sz="0" w:space="0" w:color="auto"/>
        <w:right w:val="none" w:sz="0" w:space="0" w:color="auto"/>
      </w:divBdr>
    </w:div>
    <w:div w:id="1618025184">
      <w:bodyDiv w:val="1"/>
      <w:marLeft w:val="0"/>
      <w:marRight w:val="0"/>
      <w:marTop w:val="0"/>
      <w:marBottom w:val="0"/>
      <w:divBdr>
        <w:top w:val="none" w:sz="0" w:space="0" w:color="auto"/>
        <w:left w:val="none" w:sz="0" w:space="0" w:color="auto"/>
        <w:bottom w:val="none" w:sz="0" w:space="0" w:color="auto"/>
        <w:right w:val="none" w:sz="0" w:space="0" w:color="auto"/>
      </w:divBdr>
    </w:div>
    <w:div w:id="1685746712">
      <w:bodyDiv w:val="1"/>
      <w:marLeft w:val="0"/>
      <w:marRight w:val="0"/>
      <w:marTop w:val="0"/>
      <w:marBottom w:val="0"/>
      <w:divBdr>
        <w:top w:val="none" w:sz="0" w:space="0" w:color="auto"/>
        <w:left w:val="none" w:sz="0" w:space="0" w:color="auto"/>
        <w:bottom w:val="none" w:sz="0" w:space="0" w:color="auto"/>
        <w:right w:val="none" w:sz="0" w:space="0" w:color="auto"/>
      </w:divBdr>
    </w:div>
    <w:div w:id="1727486473">
      <w:bodyDiv w:val="1"/>
      <w:marLeft w:val="0"/>
      <w:marRight w:val="0"/>
      <w:marTop w:val="0"/>
      <w:marBottom w:val="0"/>
      <w:divBdr>
        <w:top w:val="none" w:sz="0" w:space="0" w:color="auto"/>
        <w:left w:val="none" w:sz="0" w:space="0" w:color="auto"/>
        <w:bottom w:val="none" w:sz="0" w:space="0" w:color="auto"/>
        <w:right w:val="none" w:sz="0" w:space="0" w:color="auto"/>
      </w:divBdr>
    </w:div>
    <w:div w:id="1730641465">
      <w:bodyDiv w:val="1"/>
      <w:marLeft w:val="0"/>
      <w:marRight w:val="0"/>
      <w:marTop w:val="0"/>
      <w:marBottom w:val="0"/>
      <w:divBdr>
        <w:top w:val="none" w:sz="0" w:space="0" w:color="auto"/>
        <w:left w:val="none" w:sz="0" w:space="0" w:color="auto"/>
        <w:bottom w:val="none" w:sz="0" w:space="0" w:color="auto"/>
        <w:right w:val="none" w:sz="0" w:space="0" w:color="auto"/>
      </w:divBdr>
    </w:div>
    <w:div w:id="1734347818">
      <w:bodyDiv w:val="1"/>
      <w:marLeft w:val="0"/>
      <w:marRight w:val="0"/>
      <w:marTop w:val="0"/>
      <w:marBottom w:val="0"/>
      <w:divBdr>
        <w:top w:val="none" w:sz="0" w:space="0" w:color="auto"/>
        <w:left w:val="none" w:sz="0" w:space="0" w:color="auto"/>
        <w:bottom w:val="none" w:sz="0" w:space="0" w:color="auto"/>
        <w:right w:val="none" w:sz="0" w:space="0" w:color="auto"/>
      </w:divBdr>
    </w:div>
    <w:div w:id="1769038716">
      <w:bodyDiv w:val="1"/>
      <w:marLeft w:val="0"/>
      <w:marRight w:val="0"/>
      <w:marTop w:val="0"/>
      <w:marBottom w:val="0"/>
      <w:divBdr>
        <w:top w:val="none" w:sz="0" w:space="0" w:color="auto"/>
        <w:left w:val="none" w:sz="0" w:space="0" w:color="auto"/>
        <w:bottom w:val="none" w:sz="0" w:space="0" w:color="auto"/>
        <w:right w:val="none" w:sz="0" w:space="0" w:color="auto"/>
      </w:divBdr>
    </w:div>
    <w:div w:id="1781292977">
      <w:bodyDiv w:val="1"/>
      <w:marLeft w:val="0"/>
      <w:marRight w:val="0"/>
      <w:marTop w:val="0"/>
      <w:marBottom w:val="0"/>
      <w:divBdr>
        <w:top w:val="none" w:sz="0" w:space="0" w:color="auto"/>
        <w:left w:val="none" w:sz="0" w:space="0" w:color="auto"/>
        <w:bottom w:val="none" w:sz="0" w:space="0" w:color="auto"/>
        <w:right w:val="none" w:sz="0" w:space="0" w:color="auto"/>
      </w:divBdr>
    </w:div>
    <w:div w:id="1783264126">
      <w:bodyDiv w:val="1"/>
      <w:marLeft w:val="0"/>
      <w:marRight w:val="0"/>
      <w:marTop w:val="0"/>
      <w:marBottom w:val="0"/>
      <w:divBdr>
        <w:top w:val="none" w:sz="0" w:space="0" w:color="auto"/>
        <w:left w:val="none" w:sz="0" w:space="0" w:color="auto"/>
        <w:bottom w:val="none" w:sz="0" w:space="0" w:color="auto"/>
        <w:right w:val="none" w:sz="0" w:space="0" w:color="auto"/>
      </w:divBdr>
      <w:divsChild>
        <w:div w:id="1306007356">
          <w:marLeft w:val="0"/>
          <w:marRight w:val="0"/>
          <w:marTop w:val="0"/>
          <w:marBottom w:val="0"/>
          <w:divBdr>
            <w:top w:val="none" w:sz="0" w:space="0" w:color="auto"/>
            <w:left w:val="none" w:sz="0" w:space="0" w:color="auto"/>
            <w:bottom w:val="none" w:sz="0" w:space="0" w:color="auto"/>
            <w:right w:val="none" w:sz="0" w:space="0" w:color="auto"/>
          </w:divBdr>
        </w:div>
        <w:div w:id="1519150216">
          <w:marLeft w:val="0"/>
          <w:marRight w:val="0"/>
          <w:marTop w:val="0"/>
          <w:marBottom w:val="0"/>
          <w:divBdr>
            <w:top w:val="none" w:sz="0" w:space="0" w:color="auto"/>
            <w:left w:val="none" w:sz="0" w:space="0" w:color="auto"/>
            <w:bottom w:val="none" w:sz="0" w:space="0" w:color="auto"/>
            <w:right w:val="none" w:sz="0" w:space="0" w:color="auto"/>
          </w:divBdr>
        </w:div>
      </w:divsChild>
    </w:div>
    <w:div w:id="1793592396">
      <w:bodyDiv w:val="1"/>
      <w:marLeft w:val="0"/>
      <w:marRight w:val="0"/>
      <w:marTop w:val="0"/>
      <w:marBottom w:val="0"/>
      <w:divBdr>
        <w:top w:val="none" w:sz="0" w:space="0" w:color="auto"/>
        <w:left w:val="none" w:sz="0" w:space="0" w:color="auto"/>
        <w:bottom w:val="none" w:sz="0" w:space="0" w:color="auto"/>
        <w:right w:val="none" w:sz="0" w:space="0" w:color="auto"/>
      </w:divBdr>
    </w:div>
    <w:div w:id="1862818412">
      <w:bodyDiv w:val="1"/>
      <w:marLeft w:val="0"/>
      <w:marRight w:val="0"/>
      <w:marTop w:val="0"/>
      <w:marBottom w:val="0"/>
      <w:divBdr>
        <w:top w:val="none" w:sz="0" w:space="0" w:color="auto"/>
        <w:left w:val="none" w:sz="0" w:space="0" w:color="auto"/>
        <w:bottom w:val="none" w:sz="0" w:space="0" w:color="auto"/>
        <w:right w:val="none" w:sz="0" w:space="0" w:color="auto"/>
      </w:divBdr>
    </w:div>
    <w:div w:id="1866287952">
      <w:bodyDiv w:val="1"/>
      <w:marLeft w:val="0"/>
      <w:marRight w:val="0"/>
      <w:marTop w:val="0"/>
      <w:marBottom w:val="0"/>
      <w:divBdr>
        <w:top w:val="none" w:sz="0" w:space="0" w:color="auto"/>
        <w:left w:val="none" w:sz="0" w:space="0" w:color="auto"/>
        <w:bottom w:val="none" w:sz="0" w:space="0" w:color="auto"/>
        <w:right w:val="none" w:sz="0" w:space="0" w:color="auto"/>
      </w:divBdr>
    </w:div>
    <w:div w:id="1930504974">
      <w:bodyDiv w:val="1"/>
      <w:marLeft w:val="0"/>
      <w:marRight w:val="0"/>
      <w:marTop w:val="0"/>
      <w:marBottom w:val="0"/>
      <w:divBdr>
        <w:top w:val="none" w:sz="0" w:space="0" w:color="auto"/>
        <w:left w:val="none" w:sz="0" w:space="0" w:color="auto"/>
        <w:bottom w:val="none" w:sz="0" w:space="0" w:color="auto"/>
        <w:right w:val="none" w:sz="0" w:space="0" w:color="auto"/>
      </w:divBdr>
      <w:divsChild>
        <w:div w:id="680395596">
          <w:marLeft w:val="0"/>
          <w:marRight w:val="0"/>
          <w:marTop w:val="0"/>
          <w:marBottom w:val="0"/>
          <w:divBdr>
            <w:top w:val="none" w:sz="0" w:space="0" w:color="auto"/>
            <w:left w:val="none" w:sz="0" w:space="0" w:color="auto"/>
            <w:bottom w:val="none" w:sz="0" w:space="0" w:color="auto"/>
            <w:right w:val="none" w:sz="0" w:space="0" w:color="auto"/>
          </w:divBdr>
          <w:divsChild>
            <w:div w:id="428744712">
              <w:marLeft w:val="0"/>
              <w:marRight w:val="0"/>
              <w:marTop w:val="0"/>
              <w:marBottom w:val="0"/>
              <w:divBdr>
                <w:top w:val="none" w:sz="0" w:space="0" w:color="auto"/>
                <w:left w:val="none" w:sz="0" w:space="0" w:color="auto"/>
                <w:bottom w:val="none" w:sz="0" w:space="0" w:color="auto"/>
                <w:right w:val="none" w:sz="0" w:space="0" w:color="auto"/>
              </w:divBdr>
            </w:div>
            <w:div w:id="1470509600">
              <w:marLeft w:val="0"/>
              <w:marRight w:val="0"/>
              <w:marTop w:val="0"/>
              <w:marBottom w:val="0"/>
              <w:divBdr>
                <w:top w:val="none" w:sz="0" w:space="0" w:color="auto"/>
                <w:left w:val="none" w:sz="0" w:space="0" w:color="auto"/>
                <w:bottom w:val="none" w:sz="0" w:space="0" w:color="auto"/>
                <w:right w:val="none" w:sz="0" w:space="0" w:color="auto"/>
              </w:divBdr>
            </w:div>
            <w:div w:id="1829978280">
              <w:marLeft w:val="0"/>
              <w:marRight w:val="0"/>
              <w:marTop w:val="0"/>
              <w:marBottom w:val="0"/>
              <w:divBdr>
                <w:top w:val="none" w:sz="0" w:space="0" w:color="auto"/>
                <w:left w:val="none" w:sz="0" w:space="0" w:color="auto"/>
                <w:bottom w:val="none" w:sz="0" w:space="0" w:color="auto"/>
                <w:right w:val="none" w:sz="0" w:space="0" w:color="auto"/>
              </w:divBdr>
            </w:div>
            <w:div w:id="1928072531">
              <w:marLeft w:val="0"/>
              <w:marRight w:val="0"/>
              <w:marTop w:val="0"/>
              <w:marBottom w:val="0"/>
              <w:divBdr>
                <w:top w:val="none" w:sz="0" w:space="0" w:color="auto"/>
                <w:left w:val="none" w:sz="0" w:space="0" w:color="auto"/>
                <w:bottom w:val="none" w:sz="0" w:space="0" w:color="auto"/>
                <w:right w:val="none" w:sz="0" w:space="0" w:color="auto"/>
              </w:divBdr>
              <w:divsChild>
                <w:div w:id="455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1767">
      <w:bodyDiv w:val="1"/>
      <w:marLeft w:val="0"/>
      <w:marRight w:val="0"/>
      <w:marTop w:val="0"/>
      <w:marBottom w:val="0"/>
      <w:divBdr>
        <w:top w:val="none" w:sz="0" w:space="0" w:color="auto"/>
        <w:left w:val="none" w:sz="0" w:space="0" w:color="auto"/>
        <w:bottom w:val="none" w:sz="0" w:space="0" w:color="auto"/>
        <w:right w:val="none" w:sz="0" w:space="0" w:color="auto"/>
      </w:divBdr>
    </w:div>
    <w:div w:id="1993630758">
      <w:bodyDiv w:val="1"/>
      <w:marLeft w:val="0"/>
      <w:marRight w:val="0"/>
      <w:marTop w:val="0"/>
      <w:marBottom w:val="0"/>
      <w:divBdr>
        <w:top w:val="none" w:sz="0" w:space="0" w:color="auto"/>
        <w:left w:val="none" w:sz="0" w:space="0" w:color="auto"/>
        <w:bottom w:val="none" w:sz="0" w:space="0" w:color="auto"/>
        <w:right w:val="none" w:sz="0" w:space="0" w:color="auto"/>
      </w:divBdr>
    </w:div>
    <w:div w:id="1995528564">
      <w:bodyDiv w:val="1"/>
      <w:marLeft w:val="0"/>
      <w:marRight w:val="0"/>
      <w:marTop w:val="0"/>
      <w:marBottom w:val="0"/>
      <w:divBdr>
        <w:top w:val="none" w:sz="0" w:space="0" w:color="auto"/>
        <w:left w:val="none" w:sz="0" w:space="0" w:color="auto"/>
        <w:bottom w:val="none" w:sz="0" w:space="0" w:color="auto"/>
        <w:right w:val="none" w:sz="0" w:space="0" w:color="auto"/>
      </w:divBdr>
    </w:div>
    <w:div w:id="2022007041">
      <w:bodyDiv w:val="1"/>
      <w:marLeft w:val="0"/>
      <w:marRight w:val="0"/>
      <w:marTop w:val="0"/>
      <w:marBottom w:val="0"/>
      <w:divBdr>
        <w:top w:val="none" w:sz="0" w:space="0" w:color="auto"/>
        <w:left w:val="none" w:sz="0" w:space="0" w:color="auto"/>
        <w:bottom w:val="none" w:sz="0" w:space="0" w:color="auto"/>
        <w:right w:val="none" w:sz="0" w:space="0" w:color="auto"/>
      </w:divBdr>
    </w:div>
    <w:div w:id="2089573979">
      <w:bodyDiv w:val="1"/>
      <w:marLeft w:val="0"/>
      <w:marRight w:val="0"/>
      <w:marTop w:val="0"/>
      <w:marBottom w:val="0"/>
      <w:divBdr>
        <w:top w:val="none" w:sz="0" w:space="0" w:color="auto"/>
        <w:left w:val="none" w:sz="0" w:space="0" w:color="auto"/>
        <w:bottom w:val="none" w:sz="0" w:space="0" w:color="auto"/>
        <w:right w:val="none" w:sz="0" w:space="0" w:color="auto"/>
      </w:divBdr>
    </w:div>
    <w:div w:id="2122332715">
      <w:bodyDiv w:val="1"/>
      <w:marLeft w:val="0"/>
      <w:marRight w:val="0"/>
      <w:marTop w:val="0"/>
      <w:marBottom w:val="0"/>
      <w:divBdr>
        <w:top w:val="none" w:sz="0" w:space="0" w:color="auto"/>
        <w:left w:val="none" w:sz="0" w:space="0" w:color="auto"/>
        <w:bottom w:val="none" w:sz="0" w:space="0" w:color="auto"/>
        <w:right w:val="none" w:sz="0" w:space="0" w:color="auto"/>
      </w:divBdr>
    </w:div>
    <w:div w:id="21277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onbache.fr/analyse-de-la-rentabilite-des-ventes-avec-excel-187.html"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www.youtube.com/watch?v=7IBwid44rjA&amp;list=PLpQBnWleLAat0RLps4xR6uWsZX7RpRpm3&amp;index=5"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GHVzKlqKqus" TargetMode="External"/><Relationship Id="rId29" Type="http://schemas.openxmlformats.org/officeDocument/2006/relationships/hyperlink" Target="https://www.myonlinetraininghub.com/excel-project-management-dashboard" TargetMode="External"/><Relationship Id="rId11" Type="http://schemas.openxmlformats.org/officeDocument/2006/relationships/hyperlink" Target="https://www.youtube.com/watch?v=C6j5q-Ku7jc"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www.youtube.com/watch?v=CnaaGWbatPg" TargetMode="External"/><Relationship Id="rId14" Type="http://schemas.openxmlformats.org/officeDocument/2006/relationships/hyperlink" Target="https://silkyroad.developpez.com/excel/doublons/" TargetMode="External"/><Relationship Id="rId22" Type="http://schemas.openxmlformats.org/officeDocument/2006/relationships/hyperlink" Target="https://forum.excel-pratique.com/excel/extraire-la-valeur-saisie-grace-a-un-filtre-automatique-t8165.html" TargetMode="External"/><Relationship Id="rId27" Type="http://schemas.openxmlformats.org/officeDocument/2006/relationships/hyperlink" Target="https://www.youtube.com/watch?v=23X3WbT_XKc&amp;t=1341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www.capi-ears.com/tutoriel-informatique/oter-les-protections-dun-fichier-excel/"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1.xml"/><Relationship Id="rId20" Type="http://schemas.openxmlformats.org/officeDocument/2006/relationships/hyperlink" Target="https://www.youtube.com/watch?v=MSZ9KlpjU5o"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xcel-pratique.com/fr/fonctions/si.php" TargetMode="External"/><Relationship Id="rId23" Type="http://schemas.openxmlformats.org/officeDocument/2006/relationships/hyperlink" Target="https://fr.extendoffice.com/documents/excel/3252-excel-merge-excel-files-same-header.html" TargetMode="External"/><Relationship Id="rId28" Type="http://schemas.openxmlformats.org/officeDocument/2006/relationships/hyperlink" Target="https://www.youtube.com/watch?v=BCKOJgaMdb0&amp;t=778s"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laurier\OneDrive\Documents\CHEFFERIE%20DE%20PROJET\template%20agilab.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FA43258E738042915737CE465CCA0F" ma:contentTypeVersion="12" ma:contentTypeDescription="Crée un document." ma:contentTypeScope="" ma:versionID="bf016b842c5c64a8ab484c74563ff6cb">
  <xsd:schema xmlns:xsd="http://www.w3.org/2001/XMLSchema" xmlns:xs="http://www.w3.org/2001/XMLSchema" xmlns:p="http://schemas.microsoft.com/office/2006/metadata/properties" xmlns:ns3="d2945599-6718-4e1f-b0ca-df6485d6088b" xmlns:ns4="fcc43f73-51a9-49cc-ac8d-aeae05028895" targetNamespace="http://schemas.microsoft.com/office/2006/metadata/properties" ma:root="true" ma:fieldsID="45a62b0dff72425c5722d875a545e689" ns3:_="" ns4:_="">
    <xsd:import namespace="d2945599-6718-4e1f-b0ca-df6485d6088b"/>
    <xsd:import namespace="fcc43f73-51a9-49cc-ac8d-aeae0502889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945599-6718-4e1f-b0ca-df6485d608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c43f73-51a9-49cc-ac8d-aeae05028895"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2805CD-7EDF-4C56-AD64-3B31D41946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66B9CD-D77B-40DC-AC76-2FD3F2FBD7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945599-6718-4e1f-b0ca-df6485d6088b"/>
    <ds:schemaRef ds:uri="fcc43f73-51a9-49cc-ac8d-aeae05028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C26500-A9C1-4389-B99D-9665003CC0A2}">
  <ds:schemaRefs>
    <ds:schemaRef ds:uri="http://schemas.openxmlformats.org/officeDocument/2006/bibliography"/>
  </ds:schemaRefs>
</ds:datastoreItem>
</file>

<file path=customXml/itemProps4.xml><?xml version="1.0" encoding="utf-8"?>
<ds:datastoreItem xmlns:ds="http://schemas.openxmlformats.org/officeDocument/2006/customXml" ds:itemID="{0F49F936-E98A-439B-8893-2F2A1F464B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agilab.dotx</Template>
  <TotalTime>1895</TotalTime>
  <Pages>1</Pages>
  <Words>1330</Words>
  <Characters>7317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Carl Laurier</dc:creator>
  <cp:keywords>AGILAB</cp:keywords>
  <dc:description/>
  <cp:lastModifiedBy>Carl Laurier</cp:lastModifiedBy>
  <cp:revision>111</cp:revision>
  <cp:lastPrinted>2018-12-03T18:16:00Z</cp:lastPrinted>
  <dcterms:created xsi:type="dcterms:W3CDTF">2020-08-11T07:16:00Z</dcterms:created>
  <dcterms:modified xsi:type="dcterms:W3CDTF">2023-05-21T20:57:00Z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0x01010059FA43258E738042915737CE465CCA0F</vt:lpwstr>
  </property>
</Properties>
</file>